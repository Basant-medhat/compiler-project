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4CDC0" w14:textId="15274C84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0A0D5941" wp14:editId="4EF095E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0A2">
        <w:rPr>
          <w:noProof/>
          <w:lang w:val="en-AU" w:eastAsia="en-AU"/>
        </w:rPr>
        <w:t>a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45163BB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7A4641A6" w14:textId="77777777" w:rsidR="00DF198B" w:rsidRDefault="00DF198B"/>
        </w:tc>
      </w:tr>
      <w:tr w:rsidR="00DF198B" w14:paraId="0B0F46DD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16BE275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2DBA780" w14:textId="15C3665E" w:rsidR="00DF198B" w:rsidRPr="00DF198B" w:rsidRDefault="005110A2" w:rsidP="00EB7C2B">
            <w:pPr>
              <w:pStyle w:val="Heading1"/>
            </w:pPr>
            <w:bookmarkStart w:id="0" w:name="_Toc185124258"/>
            <w:r>
              <w:t>Fundamentals project</w:t>
            </w:r>
            <w:bookmarkEnd w:id="0"/>
            <w:r>
              <w:t xml:space="preserve"> 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FB5C339" w14:textId="77777777" w:rsidR="00DF198B" w:rsidRDefault="00DF198B"/>
        </w:tc>
      </w:tr>
      <w:tr w:rsidR="00DF198B" w14:paraId="091848CB" w14:textId="77777777" w:rsidTr="00EB7C2B">
        <w:trPr>
          <w:trHeight w:val="1837"/>
        </w:trPr>
        <w:tc>
          <w:tcPr>
            <w:tcW w:w="1170" w:type="dxa"/>
          </w:tcPr>
          <w:p w14:paraId="641E4800" w14:textId="77777777" w:rsidR="00DF198B" w:rsidRDefault="00DF198B"/>
        </w:tc>
        <w:tc>
          <w:tcPr>
            <w:tcW w:w="8460" w:type="dxa"/>
            <w:gridSpan w:val="7"/>
          </w:tcPr>
          <w:p w14:paraId="78BD1F48" w14:textId="77777777" w:rsidR="00DF198B" w:rsidRDefault="00DF198B"/>
        </w:tc>
        <w:tc>
          <w:tcPr>
            <w:tcW w:w="1160" w:type="dxa"/>
          </w:tcPr>
          <w:p w14:paraId="0A6613F5" w14:textId="77777777" w:rsidR="00DF198B" w:rsidRDefault="00DF198B"/>
        </w:tc>
      </w:tr>
      <w:tr w:rsidR="00DF198B" w14:paraId="49F5BA50" w14:textId="77777777" w:rsidTr="00EB7C2B">
        <w:trPr>
          <w:trHeight w:val="929"/>
        </w:trPr>
        <w:tc>
          <w:tcPr>
            <w:tcW w:w="2397" w:type="dxa"/>
            <w:gridSpan w:val="4"/>
          </w:tcPr>
          <w:p w14:paraId="03AD3C5C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7F15A22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11B937B" w14:textId="77777777" w:rsidR="00DF198B" w:rsidRDefault="00DF198B"/>
        </w:tc>
      </w:tr>
      <w:tr w:rsidR="00DF198B" w14:paraId="5D12BA2D" w14:textId="77777777" w:rsidTr="00EB7C2B">
        <w:trPr>
          <w:trHeight w:val="1460"/>
        </w:trPr>
        <w:tc>
          <w:tcPr>
            <w:tcW w:w="2397" w:type="dxa"/>
            <w:gridSpan w:val="4"/>
          </w:tcPr>
          <w:p w14:paraId="72F966C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4E9BB36" w14:textId="7A6D49B5" w:rsidR="00DF198B" w:rsidRPr="00DF198B" w:rsidRDefault="005110A2" w:rsidP="00EB7C2B">
            <w:pPr>
              <w:pStyle w:val="Heading2"/>
            </w:pPr>
            <w:bookmarkStart w:id="1" w:name="_Toc184758613"/>
            <w:bookmarkStart w:id="2" w:name="_Toc184760733"/>
            <w:bookmarkStart w:id="3" w:name="_Toc185124259"/>
            <w:r>
              <w:t>Compiler phases</w:t>
            </w:r>
            <w:bookmarkEnd w:id="1"/>
            <w:bookmarkEnd w:id="2"/>
            <w:bookmarkEnd w:id="3"/>
            <w:r>
              <w:t xml:space="preserve"> </w:t>
            </w:r>
          </w:p>
        </w:tc>
        <w:tc>
          <w:tcPr>
            <w:tcW w:w="2398" w:type="dxa"/>
            <w:gridSpan w:val="4"/>
          </w:tcPr>
          <w:p w14:paraId="75BFE074" w14:textId="77777777" w:rsidR="00DF198B" w:rsidRDefault="00DF198B"/>
        </w:tc>
      </w:tr>
      <w:tr w:rsidR="00DF198B" w14:paraId="40240934" w14:textId="77777777" w:rsidTr="00EB7C2B">
        <w:trPr>
          <w:trHeight w:val="7176"/>
        </w:trPr>
        <w:tc>
          <w:tcPr>
            <w:tcW w:w="2397" w:type="dxa"/>
            <w:gridSpan w:val="4"/>
          </w:tcPr>
          <w:p w14:paraId="327D29E3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12F67500" w14:textId="34083641" w:rsidR="00874FE7" w:rsidRPr="00DF198B" w:rsidRDefault="00874FE7" w:rsidP="005110A2">
            <w:pPr>
              <w:pStyle w:val="Heading3"/>
              <w:jc w:val="left"/>
            </w:pPr>
          </w:p>
          <w:p w14:paraId="13F34DBB" w14:textId="6C51ABCC" w:rsidR="00DF198B" w:rsidRDefault="005110A2" w:rsidP="00874FE7">
            <w:pPr>
              <w:pStyle w:val="Heading3"/>
            </w:pPr>
            <w:bookmarkStart w:id="4" w:name="_Toc184758614"/>
            <w:bookmarkStart w:id="5" w:name="_Toc184760734"/>
            <w:bookmarkStart w:id="6" w:name="_Toc185124260"/>
            <w:r>
              <w:t>Fundamentals of programming languages</w:t>
            </w:r>
            <w:bookmarkEnd w:id="4"/>
            <w:bookmarkEnd w:id="5"/>
            <w:bookmarkEnd w:id="6"/>
          </w:p>
          <w:p w14:paraId="59B2CCF4" w14:textId="699DFF0A" w:rsidR="005110A2" w:rsidRPr="005110A2" w:rsidRDefault="005110A2" w:rsidP="005110A2">
            <w:pPr>
              <w:rPr>
                <w:sz w:val="32"/>
                <w:szCs w:val="32"/>
              </w:rPr>
            </w:pPr>
            <w:r w:rsidRPr="005110A2">
              <w:rPr>
                <w:sz w:val="32"/>
                <w:szCs w:val="32"/>
              </w:rPr>
              <w:t xml:space="preserve">                        Fa24 - CS314</w:t>
            </w:r>
          </w:p>
          <w:p w14:paraId="77F9B268" w14:textId="28378232" w:rsidR="00DF198B" w:rsidRDefault="005110A2" w:rsidP="00874FE7">
            <w:pPr>
              <w:pStyle w:val="Heading3"/>
            </w:pPr>
            <w:r>
              <w:t xml:space="preserve"> </w:t>
            </w:r>
          </w:p>
          <w:p w14:paraId="00B73D12" w14:textId="77777777" w:rsidR="005110A2" w:rsidRPr="005110A2" w:rsidRDefault="005110A2" w:rsidP="005110A2"/>
          <w:p w14:paraId="63A45637" w14:textId="77777777" w:rsidR="005110A2" w:rsidRDefault="005110A2" w:rsidP="005110A2">
            <w:pPr>
              <w:pStyle w:val="Heading3"/>
            </w:pPr>
            <w:bookmarkStart w:id="7" w:name="_Toc184758615"/>
            <w:bookmarkStart w:id="8" w:name="_Toc184760735"/>
            <w:bookmarkStart w:id="9" w:name="_Toc185124261"/>
            <w:r>
              <w:t>Supervised by:</w:t>
            </w:r>
            <w:bookmarkEnd w:id="7"/>
            <w:bookmarkEnd w:id="8"/>
            <w:bookmarkEnd w:id="9"/>
          </w:p>
          <w:p w14:paraId="328C79C9" w14:textId="77777777" w:rsidR="005110A2" w:rsidRDefault="005110A2" w:rsidP="005110A2">
            <w:r>
              <w:t xml:space="preserve">                                      Dr /Osama </w:t>
            </w:r>
          </w:p>
          <w:p w14:paraId="5228ECE2" w14:textId="77777777" w:rsidR="005110A2" w:rsidRPr="005110A2" w:rsidRDefault="005110A2" w:rsidP="005110A2">
            <w:pPr>
              <w:jc w:val="center"/>
            </w:pPr>
            <w:r>
              <w:t xml:space="preserve">TA/ Ola Mahmoud </w:t>
            </w:r>
          </w:p>
          <w:p w14:paraId="3357F050" w14:textId="77777777" w:rsidR="005110A2" w:rsidRDefault="005110A2" w:rsidP="005110A2"/>
          <w:p w14:paraId="6BFBA2B4" w14:textId="77777777" w:rsidR="005110A2" w:rsidRDefault="005110A2" w:rsidP="005110A2"/>
          <w:p w14:paraId="53BFEC11" w14:textId="77777777" w:rsidR="005110A2" w:rsidRDefault="005110A2" w:rsidP="005110A2"/>
          <w:p w14:paraId="41ACCE7E" w14:textId="77777777" w:rsidR="005110A2" w:rsidRDefault="005110A2" w:rsidP="005110A2"/>
          <w:p w14:paraId="0347D92B" w14:textId="77777777" w:rsidR="005110A2" w:rsidRDefault="005110A2" w:rsidP="005110A2"/>
          <w:p w14:paraId="4BA61F56" w14:textId="77777777" w:rsidR="005110A2" w:rsidRPr="005110A2" w:rsidRDefault="005110A2" w:rsidP="005110A2"/>
          <w:p w14:paraId="1472895A" w14:textId="29C290BE" w:rsidR="005110A2" w:rsidRDefault="005110A2" w:rsidP="005110A2">
            <w:pPr>
              <w:pStyle w:val="Heading3"/>
            </w:pPr>
            <w:bookmarkStart w:id="10" w:name="_Toc184758616"/>
            <w:bookmarkStart w:id="11" w:name="_Toc184760736"/>
            <w:bookmarkStart w:id="12" w:name="_Toc185124262"/>
            <w:r>
              <w:t>Submitted by:</w:t>
            </w:r>
            <w:bookmarkEnd w:id="10"/>
            <w:bookmarkEnd w:id="11"/>
            <w:bookmarkEnd w:id="12"/>
          </w:p>
          <w:p w14:paraId="2B816262" w14:textId="037E5225" w:rsidR="005110A2" w:rsidRDefault="005110A2" w:rsidP="005110A2">
            <w:pPr>
              <w:jc w:val="center"/>
            </w:pPr>
            <w:r>
              <w:t>Basant Medhat Makram</w:t>
            </w:r>
          </w:p>
          <w:p w14:paraId="2C36C341" w14:textId="63C7FA60" w:rsidR="005110A2" w:rsidRPr="005110A2" w:rsidRDefault="005110A2" w:rsidP="005110A2">
            <w:pPr>
              <w:jc w:val="center"/>
            </w:pPr>
            <w:r>
              <w:t>20213771</w:t>
            </w:r>
          </w:p>
          <w:p w14:paraId="0AF02678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3A007F65" w14:textId="77777777" w:rsidR="00DF198B" w:rsidRDefault="00DF198B" w:rsidP="00DF198B">
            <w:pPr>
              <w:jc w:val="center"/>
            </w:pPr>
          </w:p>
        </w:tc>
      </w:tr>
      <w:tr w:rsidR="00DF198B" w14:paraId="444710C5" w14:textId="77777777" w:rsidTr="00EB7C2B">
        <w:tc>
          <w:tcPr>
            <w:tcW w:w="2340" w:type="dxa"/>
            <w:gridSpan w:val="3"/>
          </w:tcPr>
          <w:p w14:paraId="4181DC9E" w14:textId="77777777" w:rsidR="00DF198B" w:rsidRDefault="00DF198B"/>
        </w:tc>
        <w:tc>
          <w:tcPr>
            <w:tcW w:w="6120" w:type="dxa"/>
            <w:gridSpan w:val="3"/>
          </w:tcPr>
          <w:p w14:paraId="2DF9733D" w14:textId="77777777" w:rsidR="00DF198B" w:rsidRDefault="00DF198B"/>
        </w:tc>
        <w:tc>
          <w:tcPr>
            <w:tcW w:w="2330" w:type="dxa"/>
            <w:gridSpan w:val="3"/>
          </w:tcPr>
          <w:p w14:paraId="55C6BCD5" w14:textId="77777777" w:rsidR="00DF198B" w:rsidRDefault="00DF198B"/>
        </w:tc>
      </w:tr>
    </w:tbl>
    <w:p w14:paraId="755B23CA" w14:textId="77777777" w:rsidR="00DF198B" w:rsidRDefault="00DF198B"/>
    <w:p w14:paraId="4478EE80" w14:textId="77777777" w:rsidR="00DF198B" w:rsidRDefault="00DF198B" w:rsidP="002D2200">
      <w:pPr>
        <w:pStyle w:val="GraphicAnchor"/>
      </w:pPr>
    </w:p>
    <w:p w14:paraId="107B431E" w14:textId="77777777" w:rsidR="005110A2" w:rsidRDefault="005110A2" w:rsidP="002D2200">
      <w:pPr>
        <w:pStyle w:val="GraphicAnchor"/>
      </w:pPr>
    </w:p>
    <w:p w14:paraId="6C14C8D5" w14:textId="77777777" w:rsidR="005110A2" w:rsidRDefault="005110A2" w:rsidP="002D2200">
      <w:pPr>
        <w:pStyle w:val="GraphicAnchor"/>
      </w:pPr>
    </w:p>
    <w:p w14:paraId="10B733CF" w14:textId="77777777" w:rsidR="005110A2" w:rsidRDefault="005110A2" w:rsidP="002D2200">
      <w:pPr>
        <w:pStyle w:val="GraphicAnchor"/>
      </w:pPr>
    </w:p>
    <w:p w14:paraId="632326D8" w14:textId="18BBD3DA" w:rsidR="005110A2" w:rsidRDefault="005110A2" w:rsidP="002D2200">
      <w:pPr>
        <w:pStyle w:val="GraphicAnchor"/>
      </w:pPr>
    </w:p>
    <w:p w14:paraId="7390DA8A" w14:textId="77777777" w:rsidR="0050523F" w:rsidRDefault="0050523F" w:rsidP="002D2200">
      <w:pPr>
        <w:pStyle w:val="GraphicAnchor"/>
      </w:pPr>
    </w:p>
    <w:p w14:paraId="472DD3B7" w14:textId="77777777" w:rsidR="0050523F" w:rsidRDefault="0050523F" w:rsidP="002D2200">
      <w:pPr>
        <w:pStyle w:val="GraphicAnchor"/>
      </w:pPr>
    </w:p>
    <w:p w14:paraId="16C96102" w14:textId="77777777" w:rsidR="0050523F" w:rsidRDefault="0050523F" w:rsidP="002D2200">
      <w:pPr>
        <w:pStyle w:val="GraphicAnchor"/>
      </w:pPr>
    </w:p>
    <w:p w14:paraId="4EE08A88" w14:textId="77777777" w:rsidR="0050523F" w:rsidRDefault="0050523F" w:rsidP="002D2200">
      <w:pPr>
        <w:pStyle w:val="GraphicAnchor"/>
      </w:pPr>
    </w:p>
    <w:p w14:paraId="122F87FF" w14:textId="77777777" w:rsidR="0050523F" w:rsidRDefault="0050523F" w:rsidP="002D2200">
      <w:pPr>
        <w:pStyle w:val="GraphicAnchor"/>
      </w:pPr>
    </w:p>
    <w:p w14:paraId="24DA6D98" w14:textId="77777777" w:rsidR="0050523F" w:rsidRDefault="0050523F" w:rsidP="002D2200">
      <w:pPr>
        <w:pStyle w:val="GraphicAnchor"/>
      </w:pPr>
    </w:p>
    <w:p w14:paraId="425B6B9A" w14:textId="77777777" w:rsidR="0050523F" w:rsidRDefault="0050523F" w:rsidP="002D2200">
      <w:pPr>
        <w:pStyle w:val="GraphicAnchor"/>
      </w:pPr>
    </w:p>
    <w:p w14:paraId="36F0066E" w14:textId="77777777" w:rsidR="0050523F" w:rsidRDefault="0050523F" w:rsidP="002D2200">
      <w:pPr>
        <w:pStyle w:val="GraphicAnchor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71999033"/>
        <w:docPartObj>
          <w:docPartGallery w:val="Table of Contents"/>
          <w:docPartUnique/>
        </w:docPartObj>
      </w:sdtPr>
      <w:sdtEndPr>
        <w:rPr>
          <w:b/>
          <w:bCs/>
          <w:noProof/>
          <w:sz w:val="36"/>
          <w:szCs w:val="36"/>
        </w:rPr>
      </w:sdtEndPr>
      <w:sdtContent>
        <w:p w14:paraId="75420AAD" w14:textId="3B5BC8BF" w:rsidR="0003768F" w:rsidRDefault="0003768F">
          <w:pPr>
            <w:pStyle w:val="TOCHeading"/>
          </w:pPr>
          <w:r w:rsidRPr="0050523F">
            <w:rPr>
              <w:sz w:val="40"/>
              <w:szCs w:val="40"/>
            </w:rPr>
            <w:t>Table</w:t>
          </w:r>
          <w:r>
            <w:t xml:space="preserve"> of Contents</w:t>
          </w:r>
        </w:p>
        <w:p w14:paraId="38654BAC" w14:textId="0FCC7693" w:rsidR="0050523F" w:rsidRPr="0050523F" w:rsidRDefault="0003768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50523F">
            <w:rPr>
              <w:sz w:val="32"/>
              <w:szCs w:val="32"/>
            </w:rPr>
            <w:fldChar w:fldCharType="begin"/>
          </w:r>
          <w:r w:rsidRPr="0050523F">
            <w:rPr>
              <w:sz w:val="32"/>
              <w:szCs w:val="32"/>
            </w:rPr>
            <w:instrText xml:space="preserve"> TOC \o "1-3" \h \z \u </w:instrText>
          </w:r>
          <w:r w:rsidRPr="0050523F">
            <w:rPr>
              <w:sz w:val="32"/>
              <w:szCs w:val="32"/>
            </w:rPr>
            <w:fldChar w:fldCharType="separate"/>
          </w:r>
          <w:hyperlink w:anchor="_Toc185124258" w:history="1">
            <w:r w:rsidR="0050523F" w:rsidRPr="0050523F">
              <w:rPr>
                <w:rStyle w:val="Hyperlink"/>
                <w:noProof/>
                <w:sz w:val="32"/>
                <w:szCs w:val="32"/>
              </w:rPr>
              <w:t>Fundamentals project</w:t>
            </w:r>
            <w:r w:rsidR="0050523F" w:rsidRPr="0050523F">
              <w:rPr>
                <w:noProof/>
                <w:webHidden/>
                <w:sz w:val="32"/>
                <w:szCs w:val="32"/>
              </w:rPr>
              <w:tab/>
            </w:r>
            <w:r w:rsidR="0050523F"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="0050523F" w:rsidRPr="0050523F">
              <w:rPr>
                <w:noProof/>
                <w:webHidden/>
                <w:sz w:val="32"/>
                <w:szCs w:val="32"/>
              </w:rPr>
              <w:instrText xml:space="preserve"> PAGEREF _Toc185124258 \h </w:instrText>
            </w:r>
            <w:r w:rsidR="0050523F" w:rsidRPr="0050523F">
              <w:rPr>
                <w:noProof/>
                <w:webHidden/>
                <w:sz w:val="32"/>
                <w:szCs w:val="32"/>
              </w:rPr>
            </w:r>
            <w:r w:rsidR="0050523F"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523F" w:rsidRPr="0050523F">
              <w:rPr>
                <w:noProof/>
                <w:webHidden/>
                <w:sz w:val="32"/>
                <w:szCs w:val="32"/>
              </w:rPr>
              <w:t>1</w:t>
            </w:r>
            <w:r w:rsidR="0050523F"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14CEC4" w14:textId="197DACBD" w:rsidR="0050523F" w:rsidRPr="0050523F" w:rsidRDefault="0050523F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59" w:history="1">
            <w:r w:rsidRPr="0050523F">
              <w:rPr>
                <w:rStyle w:val="Hyperlink"/>
                <w:noProof/>
                <w:sz w:val="32"/>
                <w:szCs w:val="32"/>
              </w:rPr>
              <w:t>Compiler phases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_Toc185124259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1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3F19EA" w14:textId="5450B4DF" w:rsidR="0050523F" w:rsidRPr="0050523F" w:rsidRDefault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63" w:history="1">
            <w:r w:rsidRPr="0050523F">
              <w:rPr>
                <w:rStyle w:val="Hyperlink"/>
                <w:noProof/>
                <w:sz w:val="32"/>
                <w:szCs w:val="32"/>
              </w:rPr>
              <w:t>1</w:t>
            </w:r>
            <w:r w:rsidRPr="0050523F">
              <w:rPr>
                <w:rStyle w:val="Hyperlink"/>
                <w:noProof/>
                <w:sz w:val="32"/>
                <w:szCs w:val="32"/>
                <w:vertAlign w:val="superscript"/>
              </w:rPr>
              <w:t>st</w:t>
            </w:r>
            <w:r w:rsidRPr="0050523F">
              <w:rPr>
                <w:rStyle w:val="Hyperlink"/>
                <w:noProof/>
                <w:sz w:val="32"/>
                <w:szCs w:val="32"/>
              </w:rPr>
              <w:t>: Introduction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_Toc185124263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3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D1E686" w14:textId="7D1C64AC" w:rsidR="0050523F" w:rsidRPr="0050523F" w:rsidRDefault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64" w:history="1">
            <w:r w:rsidRPr="0050523F">
              <w:rPr>
                <w:rStyle w:val="Hyperlink"/>
                <w:noProof/>
                <w:sz w:val="32"/>
                <w:szCs w:val="32"/>
              </w:rPr>
              <w:t>2</w:t>
            </w:r>
            <w:r w:rsidRPr="0050523F">
              <w:rPr>
                <w:rStyle w:val="Hyperlink"/>
                <w:noProof/>
                <w:sz w:val="32"/>
                <w:szCs w:val="32"/>
                <w:vertAlign w:val="superscript"/>
              </w:rPr>
              <w:t>nd</w:t>
            </w:r>
            <w:r w:rsidRPr="0050523F">
              <w:rPr>
                <w:rStyle w:val="Hyperlink"/>
                <w:noProof/>
                <w:sz w:val="32"/>
                <w:szCs w:val="32"/>
              </w:rPr>
              <w:t>: Types of compilers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_Toc185124264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4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856537" w14:textId="7F106CDD" w:rsidR="0050523F" w:rsidRPr="0050523F" w:rsidRDefault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65" w:history="1">
            <w:r w:rsidRPr="0050523F">
              <w:rPr>
                <w:rStyle w:val="Hyperlink"/>
                <w:noProof/>
                <w:sz w:val="32"/>
                <w:szCs w:val="32"/>
              </w:rPr>
              <w:t>3rd: project analysis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_Toc185124265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5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0C0FF9" w14:textId="1CE46ACD" w:rsidR="0050523F" w:rsidRPr="0050523F" w:rsidRDefault="0050523F" w:rsidP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66" w:history="1">
            <w:r w:rsidRPr="0050523F">
              <w:rPr>
                <w:rStyle w:val="Hyperlink"/>
                <w:noProof/>
                <w:sz w:val="32"/>
                <w:szCs w:val="32"/>
              </w:rPr>
              <w:t>4</w:t>
            </w:r>
            <w:r w:rsidRPr="0050523F">
              <w:rPr>
                <w:rStyle w:val="Hyperlink"/>
                <w:noProof/>
                <w:sz w:val="32"/>
                <w:szCs w:val="32"/>
                <w:vertAlign w:val="superscript"/>
              </w:rPr>
              <w:t>th</w:t>
            </w:r>
            <w:r w:rsidRPr="0050523F">
              <w:rPr>
                <w:rStyle w:val="Hyperlink"/>
                <w:noProof/>
                <w:sz w:val="32"/>
                <w:szCs w:val="32"/>
              </w:rPr>
              <w:t>: CFG Design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_Toc185124266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6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4A782A" w14:textId="261509F4" w:rsidR="0050523F" w:rsidRPr="0050523F" w:rsidRDefault="0050523F" w:rsidP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74" w:history="1">
            <w:r w:rsidRPr="0050523F">
              <w:rPr>
                <w:rStyle w:val="Hyperlink"/>
                <w:noProof/>
                <w:sz w:val="32"/>
                <w:szCs w:val="32"/>
              </w:rPr>
              <w:t>5</w:t>
            </w:r>
            <w:r w:rsidRPr="0050523F">
              <w:rPr>
                <w:rStyle w:val="Hyperlink"/>
                <w:noProof/>
                <w:sz w:val="32"/>
                <w:szCs w:val="32"/>
                <w:vertAlign w:val="superscript"/>
              </w:rPr>
              <w:t>th</w:t>
            </w:r>
            <w:r w:rsidRPr="0050523F">
              <w:rPr>
                <w:rStyle w:val="Hyperlink"/>
                <w:noProof/>
                <w:sz w:val="32"/>
                <w:szCs w:val="32"/>
              </w:rPr>
              <w:t>: project implementation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_Toc185124274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6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F0AF88" w14:textId="48730257" w:rsidR="0050523F" w:rsidRPr="0050523F" w:rsidRDefault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76" w:history="1">
            <w:r w:rsidRPr="0050523F">
              <w:rPr>
                <w:rStyle w:val="Hyperlink"/>
                <w:noProof/>
                <w:sz w:val="32"/>
                <w:szCs w:val="32"/>
              </w:rPr>
              <w:t>6</w:t>
            </w:r>
            <w:r w:rsidRPr="0050523F">
              <w:rPr>
                <w:rStyle w:val="Hyperlink"/>
                <w:noProof/>
                <w:sz w:val="32"/>
                <w:szCs w:val="32"/>
                <w:vertAlign w:val="superscript"/>
              </w:rPr>
              <w:t>th</w:t>
            </w:r>
            <w:r w:rsidRPr="0050523F">
              <w:rPr>
                <w:rStyle w:val="Hyperlink"/>
                <w:noProof/>
                <w:sz w:val="32"/>
                <w:szCs w:val="32"/>
              </w:rPr>
              <w:t>: run of code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_Toc185124276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16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8AF129" w14:textId="7DD96819" w:rsidR="0050523F" w:rsidRPr="0050523F" w:rsidRDefault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77" w:history="1">
            <w:r w:rsidRPr="0050523F">
              <w:rPr>
                <w:rStyle w:val="Hyperlink"/>
                <w:noProof/>
                <w:sz w:val="32"/>
                <w:szCs w:val="32"/>
              </w:rPr>
              <w:t>7</w:t>
            </w:r>
            <w:r w:rsidRPr="0050523F">
              <w:rPr>
                <w:rStyle w:val="Hyperlink"/>
                <w:noProof/>
                <w:sz w:val="32"/>
                <w:szCs w:val="32"/>
                <w:vertAlign w:val="superscript"/>
              </w:rPr>
              <w:t>th</w:t>
            </w:r>
            <w:r w:rsidRPr="0050523F">
              <w:rPr>
                <w:rStyle w:val="Hyperlink"/>
                <w:noProof/>
                <w:sz w:val="32"/>
                <w:szCs w:val="32"/>
              </w:rPr>
              <w:t>: conclusion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_Toc185124277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16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529C5E" w14:textId="049C095B" w:rsidR="0050523F" w:rsidRPr="0050523F" w:rsidRDefault="0050523F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124278" w:history="1">
            <w:r w:rsidRPr="0050523F">
              <w:rPr>
                <w:rStyle w:val="Hyperlink"/>
                <w:noProof/>
                <w:sz w:val="32"/>
                <w:szCs w:val="32"/>
              </w:rPr>
              <w:t>8</w:t>
            </w:r>
            <w:r w:rsidRPr="0050523F">
              <w:rPr>
                <w:rStyle w:val="Hyperlink"/>
                <w:noProof/>
                <w:sz w:val="32"/>
                <w:szCs w:val="32"/>
                <w:vertAlign w:val="superscript"/>
              </w:rPr>
              <w:t>th</w:t>
            </w:r>
            <w:r w:rsidRPr="0050523F">
              <w:rPr>
                <w:rStyle w:val="Hyperlink"/>
                <w:noProof/>
                <w:sz w:val="32"/>
                <w:szCs w:val="32"/>
              </w:rPr>
              <w:t>: References</w:t>
            </w:r>
            <w:r w:rsidRPr="0050523F">
              <w:rPr>
                <w:noProof/>
                <w:webHidden/>
                <w:sz w:val="32"/>
                <w:szCs w:val="32"/>
              </w:rPr>
              <w:tab/>
            </w:r>
            <w:r w:rsidRPr="0050523F">
              <w:rPr>
                <w:noProof/>
                <w:webHidden/>
                <w:sz w:val="32"/>
                <w:szCs w:val="32"/>
              </w:rPr>
              <w:fldChar w:fldCharType="begin"/>
            </w:r>
            <w:r w:rsidRPr="0050523F">
              <w:rPr>
                <w:noProof/>
                <w:webHidden/>
                <w:sz w:val="32"/>
                <w:szCs w:val="32"/>
              </w:rPr>
              <w:instrText xml:space="preserve"> PAGEREF _Toc185124278 \h </w:instrText>
            </w:r>
            <w:r w:rsidRPr="0050523F">
              <w:rPr>
                <w:noProof/>
                <w:webHidden/>
                <w:sz w:val="32"/>
                <w:szCs w:val="32"/>
              </w:rPr>
            </w:r>
            <w:r w:rsidRPr="0050523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0523F">
              <w:rPr>
                <w:noProof/>
                <w:webHidden/>
                <w:sz w:val="32"/>
                <w:szCs w:val="32"/>
              </w:rPr>
              <w:t>17</w:t>
            </w:r>
            <w:r w:rsidRPr="0050523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A08A09" w14:textId="3D45A042" w:rsidR="0003768F" w:rsidRPr="0050523F" w:rsidRDefault="0003768F">
          <w:pPr>
            <w:rPr>
              <w:sz w:val="36"/>
              <w:szCs w:val="36"/>
            </w:rPr>
          </w:pPr>
          <w:r w:rsidRPr="0050523F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331DD62E" w14:textId="26E9DFF9" w:rsidR="0003768F" w:rsidRDefault="0003768F">
      <w:pPr>
        <w:pStyle w:val="TOC3"/>
        <w:ind w:left="446"/>
      </w:pPr>
    </w:p>
    <w:p w14:paraId="7AA58A9B" w14:textId="1778816B" w:rsidR="00CA68EF" w:rsidRDefault="005110A2" w:rsidP="00BD3AB7">
      <w:r>
        <w:br w:type="page"/>
      </w:r>
    </w:p>
    <w:p w14:paraId="0560A1B1" w14:textId="0A3A8424" w:rsidR="00CA68EF" w:rsidRPr="00C76BD5" w:rsidRDefault="00CA68EF" w:rsidP="00C76BD5">
      <w:pPr>
        <w:pStyle w:val="Heading1"/>
        <w:rPr>
          <w:u w:val="single"/>
        </w:rPr>
      </w:pPr>
      <w:bookmarkStart w:id="13" w:name="_Toc185124263"/>
      <w:r w:rsidRPr="00C76BD5">
        <w:rPr>
          <w:u w:val="single"/>
        </w:rPr>
        <w:lastRenderedPageBreak/>
        <w:t>1</w:t>
      </w:r>
      <w:r w:rsidRPr="00C76BD5">
        <w:rPr>
          <w:u w:val="single"/>
          <w:vertAlign w:val="superscript"/>
        </w:rPr>
        <w:t>st</w:t>
      </w:r>
      <w:r w:rsidRPr="00C76BD5">
        <w:rPr>
          <w:u w:val="single"/>
        </w:rPr>
        <w:t>: Introduction</w:t>
      </w:r>
      <w:bookmarkEnd w:id="13"/>
    </w:p>
    <w:p w14:paraId="4FE948F6" w14:textId="77777777" w:rsidR="00CA68EF" w:rsidRDefault="00CA68EF" w:rsidP="00CA68EF">
      <w:pPr>
        <w:rPr>
          <w:sz w:val="28"/>
          <w:szCs w:val="28"/>
        </w:rPr>
      </w:pPr>
    </w:p>
    <w:p w14:paraId="0D24B016" w14:textId="1BD48524" w:rsidR="001E70E2" w:rsidRPr="001E70E2" w:rsidRDefault="001E70E2" w:rsidP="001E70E2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What is </w:t>
      </w:r>
      <w:r w:rsidR="00AC7F39">
        <w:rPr>
          <w:sz w:val="32"/>
          <w:szCs w:val="32"/>
          <w:u w:val="single"/>
        </w:rPr>
        <w:t>Compiler?</w:t>
      </w:r>
      <w:r>
        <w:rPr>
          <w:sz w:val="32"/>
          <w:szCs w:val="32"/>
          <w:u w:val="single"/>
        </w:rPr>
        <w:t xml:space="preserve"> </w:t>
      </w:r>
    </w:p>
    <w:p w14:paraId="7B165F27" w14:textId="6EA8DB64" w:rsidR="001E70E2" w:rsidRPr="00BD3AB7" w:rsidRDefault="001E70E2" w:rsidP="00BD3AB7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BD3AB7">
        <w:rPr>
          <w:rFonts w:asciiTheme="majorBidi" w:hAnsiTheme="majorBidi" w:cstheme="majorBidi"/>
          <w:sz w:val="28"/>
          <w:szCs w:val="28"/>
        </w:rPr>
        <w:t>It is special program that translates a programming language's source code into machine code, bytecode or another programming language.</w:t>
      </w:r>
    </w:p>
    <w:p w14:paraId="66FE4670" w14:textId="244D5873" w:rsidR="001E70E2" w:rsidRDefault="001E70E2" w:rsidP="001E70E2">
      <w:pPr>
        <w:rPr>
          <w:sz w:val="32"/>
          <w:szCs w:val="32"/>
          <w:u w:val="single"/>
        </w:rPr>
      </w:pPr>
    </w:p>
    <w:p w14:paraId="58F1B10C" w14:textId="7EF47BE8" w:rsidR="001E70E2" w:rsidRPr="00AC7F39" w:rsidRDefault="00CA68EF" w:rsidP="00AC7F39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1E70E2">
        <w:rPr>
          <w:sz w:val="32"/>
          <w:szCs w:val="32"/>
          <w:u w:val="single"/>
        </w:rPr>
        <w:t>compilation process:</w:t>
      </w:r>
    </w:p>
    <w:p w14:paraId="56CAF29F" w14:textId="1B769404" w:rsidR="001E70E2" w:rsidRPr="00BD3AB7" w:rsidRDefault="001E70E2" w:rsidP="00BD3AB7">
      <w:pPr>
        <w:pStyle w:val="ListParagraph"/>
        <w:spacing w:line="276" w:lineRule="auto"/>
        <w:jc w:val="both"/>
        <w:rPr>
          <w:rFonts w:asciiTheme="majorBidi" w:hAnsiTheme="majorBidi" w:cstheme="majorBidi"/>
          <w:sz w:val="28"/>
          <w:szCs w:val="28"/>
        </w:rPr>
      </w:pPr>
      <w:r w:rsidRPr="00BD3AB7">
        <w:rPr>
          <w:rFonts w:asciiTheme="majorBidi" w:hAnsiTheme="majorBidi" w:cstheme="majorBidi"/>
          <w:sz w:val="28"/>
          <w:szCs w:val="28"/>
        </w:rPr>
        <w:t>contains the sequence of various phases. Each phase takes source program in one representation and produces output in another representation. Each phase takes input from its previous stage.</w:t>
      </w:r>
    </w:p>
    <w:p w14:paraId="0A1EA265" w14:textId="77777777" w:rsidR="001E70E2" w:rsidRDefault="001E70E2" w:rsidP="001E70E2">
      <w:pPr>
        <w:pStyle w:val="ListParagraph"/>
        <w:rPr>
          <w:sz w:val="28"/>
          <w:szCs w:val="28"/>
          <w:u w:val="single"/>
        </w:rPr>
      </w:pPr>
    </w:p>
    <w:p w14:paraId="1B15FEF7" w14:textId="0F27A3E3" w:rsidR="001E70E2" w:rsidRPr="001E70E2" w:rsidRDefault="001E70E2" w:rsidP="001E70E2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1E70E2">
        <w:rPr>
          <w:sz w:val="32"/>
          <w:szCs w:val="32"/>
          <w:u w:val="single"/>
        </w:rPr>
        <w:t>phases of compiler:</w:t>
      </w:r>
    </w:p>
    <w:p w14:paraId="049B07C9" w14:textId="6CDF5AF1" w:rsidR="001E70E2" w:rsidRPr="001E70E2" w:rsidRDefault="001E70E2" w:rsidP="001E70E2">
      <w:pPr>
        <w:pStyle w:val="ListParagraph"/>
        <w:rPr>
          <w:sz w:val="28"/>
          <w:szCs w:val="28"/>
          <w:u w:val="single"/>
        </w:rPr>
      </w:pPr>
      <w:r w:rsidRPr="001E70E2">
        <w:rPr>
          <w:noProof/>
          <w:sz w:val="28"/>
          <w:szCs w:val="28"/>
          <w:u w:val="single"/>
        </w:rPr>
        <w:drawing>
          <wp:inline distT="0" distB="0" distL="0" distR="0" wp14:anchorId="5CC20A67" wp14:editId="33BEF26E">
            <wp:extent cx="1314450" cy="5657850"/>
            <wp:effectExtent l="0" t="0" r="0" b="0"/>
            <wp:docPr id="504366712" name="Picture 3" descr="Compiler Ph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iler Phas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D475" w14:textId="77777777" w:rsidR="00C76BD5" w:rsidRDefault="00C76BD5" w:rsidP="00C76BD5">
      <w:pPr>
        <w:rPr>
          <w:b/>
          <w:bCs/>
          <w:sz w:val="36"/>
          <w:szCs w:val="36"/>
          <w:u w:val="single"/>
        </w:rPr>
      </w:pPr>
    </w:p>
    <w:p w14:paraId="51D8FC99" w14:textId="14EA5F14" w:rsidR="00AC7F39" w:rsidRPr="00C76BD5" w:rsidRDefault="00C76BD5" w:rsidP="00C76BD5">
      <w:pPr>
        <w:pStyle w:val="Heading1"/>
        <w:rPr>
          <w:u w:val="single"/>
        </w:rPr>
      </w:pPr>
      <w:r w:rsidRPr="00C76BD5">
        <w:rPr>
          <w:u w:val="single"/>
        </w:rPr>
        <w:lastRenderedPageBreak/>
        <w:t xml:space="preserve"> </w:t>
      </w:r>
      <w:bookmarkStart w:id="14" w:name="_Toc185124264"/>
      <w:r w:rsidR="00AC7F39" w:rsidRPr="00C76BD5">
        <w:rPr>
          <w:u w:val="single"/>
        </w:rPr>
        <w:t>2</w:t>
      </w:r>
      <w:r w:rsidR="00AC7F39" w:rsidRPr="00C76BD5">
        <w:rPr>
          <w:u w:val="single"/>
          <w:vertAlign w:val="superscript"/>
        </w:rPr>
        <w:t>nd</w:t>
      </w:r>
      <w:r w:rsidR="00AC7F39" w:rsidRPr="00C76BD5">
        <w:rPr>
          <w:u w:val="single"/>
        </w:rPr>
        <w:t>: Types of compilers</w:t>
      </w:r>
      <w:bookmarkEnd w:id="14"/>
      <w:r w:rsidR="00AC7F39" w:rsidRPr="00C76BD5">
        <w:rPr>
          <w:u w:val="single"/>
        </w:rPr>
        <w:t xml:space="preserve"> </w:t>
      </w:r>
    </w:p>
    <w:p w14:paraId="1A67C093" w14:textId="77777777" w:rsidR="00C76BD5" w:rsidRDefault="00C76BD5" w:rsidP="00C76BD5">
      <w:pPr>
        <w:rPr>
          <w:b/>
          <w:bCs/>
          <w:sz w:val="36"/>
          <w:szCs w:val="36"/>
          <w:u w:val="single"/>
        </w:rPr>
      </w:pPr>
    </w:p>
    <w:p w14:paraId="7C1E8A46" w14:textId="0D2964FD" w:rsidR="00BD3AB7" w:rsidRDefault="00746F56" w:rsidP="00BD3AB7">
      <w:pPr>
        <w:pStyle w:val="Heading4"/>
        <w:shd w:val="clear" w:color="auto" w:fill="FFFFFF"/>
        <w:jc w:val="left"/>
        <w:rPr>
          <w:rFonts w:ascii="Open Sans" w:eastAsia="Times New Roman" w:hAnsi="Open Sans" w:cs="Open Sans"/>
          <w:bCs/>
          <w:color w:val="000000"/>
          <w:sz w:val="27"/>
          <w:szCs w:val="27"/>
        </w:rPr>
      </w:pPr>
      <w:r>
        <w:rPr>
          <w:rFonts w:ascii="Open Sans" w:eastAsia="Times New Roman" w:hAnsi="Open Sans" w:cs="Open Sans"/>
          <w:bCs/>
          <w:color w:val="000000"/>
          <w:sz w:val="27"/>
          <w:szCs w:val="27"/>
        </w:rPr>
        <w:t>1</w:t>
      </w:r>
      <w:r w:rsidRPr="00AC7F39">
        <w:rPr>
          <w:rFonts w:ascii="Open Sans" w:eastAsia="Times New Roman" w:hAnsi="Open Sans" w:cs="Open Sans"/>
          <w:bCs/>
          <w:color w:val="000000"/>
          <w:sz w:val="27"/>
          <w:szCs w:val="27"/>
        </w:rPr>
        <w:t xml:space="preserve">. </w:t>
      </w:r>
      <w:r>
        <w:rPr>
          <w:rFonts w:ascii="Open Sans" w:eastAsia="Times New Roman" w:hAnsi="Open Sans" w:cs="Open Sans"/>
          <w:bCs/>
          <w:color w:val="000000"/>
          <w:sz w:val="27"/>
          <w:szCs w:val="27"/>
        </w:rPr>
        <w:t>single pass compiler:</w:t>
      </w:r>
    </w:p>
    <w:p w14:paraId="3F118B98" w14:textId="77777777" w:rsidR="00C76BD5" w:rsidRPr="00C76BD5" w:rsidRDefault="00C76BD5" w:rsidP="00C76BD5"/>
    <w:p w14:paraId="6D44B4F0" w14:textId="1D179CE4" w:rsidR="00746F56" w:rsidRPr="00BD3AB7" w:rsidRDefault="00746F56" w:rsidP="00BD3AB7">
      <w:pPr>
        <w:pStyle w:val="ListParagraph"/>
        <w:numPr>
          <w:ilvl w:val="0"/>
          <w:numId w:val="3"/>
        </w:numPr>
        <w:shd w:val="clear" w:color="auto" w:fill="FFFFFF"/>
        <w:spacing w:line="276" w:lineRule="auto"/>
        <w:jc w:val="both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  <w:r w:rsidRPr="00BD3AB7">
        <w:rPr>
          <w:rFonts w:ascii="Times New Roman" w:eastAsia="Times New Roman" w:hAnsi="Times New Roman" w:cs="Times New Roman"/>
          <w:spacing w:val="-3"/>
          <w:sz w:val="27"/>
          <w:szCs w:val="27"/>
        </w:rPr>
        <w:t>It Reads the source code and generates machine code in a single pass.</w:t>
      </w:r>
    </w:p>
    <w:p w14:paraId="65CD97C1" w14:textId="719F4E2E" w:rsidR="00746F56" w:rsidRPr="00BD3AB7" w:rsidRDefault="00746F56" w:rsidP="00BD3AB7">
      <w:pPr>
        <w:pStyle w:val="ListParagraph"/>
        <w:numPr>
          <w:ilvl w:val="0"/>
          <w:numId w:val="3"/>
        </w:numPr>
        <w:shd w:val="clear" w:color="auto" w:fill="FFFFFF"/>
        <w:spacing w:line="276" w:lineRule="auto"/>
        <w:jc w:val="both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  <w:r w:rsidRPr="00BD3AB7">
        <w:rPr>
          <w:rFonts w:ascii="Times New Roman" w:eastAsia="Times New Roman" w:hAnsi="Times New Roman" w:cs="Times New Roman"/>
          <w:spacing w:val="-3"/>
          <w:sz w:val="27"/>
          <w:szCs w:val="27"/>
        </w:rPr>
        <w:t>It is useful for processing large amounts of code quickly, especially in cases where the code is simple and straightforward.</w:t>
      </w:r>
      <w:r w:rsidRPr="00BD3AB7">
        <w:rPr>
          <w:rFonts w:ascii="Georgia" w:hAnsi="Georgia"/>
          <w:color w:val="242424"/>
          <w:spacing w:val="-1"/>
          <w:sz w:val="27"/>
          <w:szCs w:val="27"/>
          <w:shd w:val="clear" w:color="auto" w:fill="FFFFFF"/>
        </w:rPr>
        <w:t xml:space="preserve"> </w:t>
      </w:r>
      <w:r w:rsidRPr="00BD3AB7">
        <w:rPr>
          <w:rFonts w:ascii="Times New Roman" w:eastAsia="Times New Roman" w:hAnsi="Times New Roman" w:cs="Times New Roman"/>
          <w:spacing w:val="-3"/>
          <w:sz w:val="27"/>
          <w:szCs w:val="27"/>
        </w:rPr>
        <w:t>ALSO, have low overhead, which means they require less memory and processing power.</w:t>
      </w:r>
    </w:p>
    <w:p w14:paraId="5D7950B8" w14:textId="596B347D" w:rsidR="00746F56" w:rsidRPr="00BD3AB7" w:rsidRDefault="00746F56" w:rsidP="00BD3AB7">
      <w:pPr>
        <w:pStyle w:val="ListParagraph"/>
        <w:numPr>
          <w:ilvl w:val="0"/>
          <w:numId w:val="3"/>
        </w:numPr>
        <w:shd w:val="clear" w:color="auto" w:fill="FFFFFF"/>
        <w:spacing w:line="276" w:lineRule="auto"/>
        <w:jc w:val="both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  <w:r w:rsidRPr="00BD3AB7">
        <w:rPr>
          <w:rFonts w:ascii="Times New Roman" w:eastAsia="Times New Roman" w:hAnsi="Times New Roman" w:cs="Times New Roman"/>
          <w:spacing w:val="-3"/>
          <w:sz w:val="27"/>
          <w:szCs w:val="27"/>
        </w:rPr>
        <w:t>It is useful for prototyping code before optimizing it with a more advanced compiler.</w:t>
      </w:r>
    </w:p>
    <w:p w14:paraId="0FF00101" w14:textId="77777777" w:rsidR="00BD3AB7" w:rsidRPr="00746F56" w:rsidRDefault="00BD3AB7" w:rsidP="00BD3AB7">
      <w:pPr>
        <w:shd w:val="clear" w:color="auto" w:fill="FFFFFF"/>
        <w:spacing w:line="276" w:lineRule="auto"/>
        <w:jc w:val="both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</w:p>
    <w:p w14:paraId="4428073C" w14:textId="7D9A2202" w:rsidR="00746F56" w:rsidRDefault="00AC7F39" w:rsidP="00BD3AB7">
      <w:pPr>
        <w:shd w:val="clear" w:color="auto" w:fill="FFFFFF"/>
        <w:outlineLvl w:val="3"/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</w:pPr>
      <w:r w:rsidRPr="00AC7F39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>2</w:t>
      </w:r>
      <w:r w:rsidR="00746F56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>.</w:t>
      </w:r>
      <w:r w:rsidR="00746F56" w:rsidRPr="00746F56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>Multi-pass compilers:</w:t>
      </w:r>
    </w:p>
    <w:p w14:paraId="72819B8D" w14:textId="77777777" w:rsidR="00C76BD5" w:rsidRPr="00746F56" w:rsidRDefault="00C76BD5" w:rsidP="00BD3AB7">
      <w:pPr>
        <w:shd w:val="clear" w:color="auto" w:fill="FFFFFF"/>
        <w:outlineLvl w:val="3"/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</w:pPr>
    </w:p>
    <w:p w14:paraId="4AE67EF4" w14:textId="75D7E887" w:rsidR="00BD3AB7" w:rsidRPr="00BD3AB7" w:rsidRDefault="00BD3AB7" w:rsidP="00BD3AB7">
      <w:pPr>
        <w:pStyle w:val="ListParagraph"/>
        <w:numPr>
          <w:ilvl w:val="0"/>
          <w:numId w:val="5"/>
        </w:numPr>
        <w:shd w:val="clear" w:color="auto" w:fill="FFFFFF"/>
        <w:spacing w:line="276" w:lineRule="auto"/>
        <w:outlineLvl w:val="3"/>
        <w:rPr>
          <w:rFonts w:asciiTheme="majorBidi" w:eastAsia="Times New Roman" w:hAnsiTheme="majorBidi" w:cstheme="majorBidi"/>
          <w:color w:val="000000"/>
          <w:sz w:val="27"/>
          <w:szCs w:val="27"/>
        </w:rPr>
      </w:pPr>
      <w:r w:rsidRPr="00BD3AB7">
        <w:rPr>
          <w:rFonts w:asciiTheme="majorBidi" w:eastAsia="Times New Roman" w:hAnsiTheme="majorBidi" w:cstheme="majorBidi"/>
          <w:color w:val="000000"/>
          <w:sz w:val="27"/>
          <w:szCs w:val="27"/>
        </w:rPr>
        <w:t>It makes multiple passes over the source code,</w:t>
      </w:r>
      <w:r w:rsidRPr="00BD3AB7">
        <w:rPr>
          <w:rFonts w:asciiTheme="majorBidi" w:hAnsiTheme="majorBidi" w:cstheme="majorBid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BD3AB7">
        <w:rPr>
          <w:rFonts w:asciiTheme="majorBidi" w:eastAsia="Times New Roman" w:hAnsiTheme="majorBidi" w:cstheme="majorBidi"/>
          <w:color w:val="000000"/>
          <w:sz w:val="27"/>
          <w:szCs w:val="27"/>
        </w:rPr>
        <w:t>can produce more optimized and efficient code.</w:t>
      </w:r>
    </w:p>
    <w:p w14:paraId="29869AB1" w14:textId="050994DB" w:rsidR="00BD3AB7" w:rsidRPr="00BD3AB7" w:rsidRDefault="00BD3AB7" w:rsidP="00BD3AB7">
      <w:pPr>
        <w:pStyle w:val="ListParagraph"/>
        <w:numPr>
          <w:ilvl w:val="0"/>
          <w:numId w:val="5"/>
        </w:numPr>
        <w:shd w:val="clear" w:color="auto" w:fill="FFFFFF"/>
        <w:spacing w:line="276" w:lineRule="auto"/>
        <w:outlineLvl w:val="3"/>
        <w:rPr>
          <w:rFonts w:asciiTheme="majorBidi" w:eastAsia="Times New Roman" w:hAnsiTheme="majorBidi" w:cstheme="majorBidi"/>
          <w:color w:val="000000"/>
          <w:sz w:val="27"/>
          <w:szCs w:val="27"/>
        </w:rPr>
      </w:pPr>
      <w:r w:rsidRPr="00BD3AB7">
        <w:rPr>
          <w:rFonts w:asciiTheme="majorBidi" w:eastAsia="Times New Roman" w:hAnsiTheme="majorBidi" w:cstheme="majorBidi"/>
          <w:color w:val="000000"/>
          <w:sz w:val="27"/>
          <w:szCs w:val="27"/>
        </w:rPr>
        <w:t>They are better at handling more complex programming languages, including forward references and recursive functions.</w:t>
      </w:r>
    </w:p>
    <w:p w14:paraId="2AB1231B" w14:textId="77777777" w:rsidR="00BD3AB7" w:rsidRDefault="00BD3AB7" w:rsidP="00BD3AB7">
      <w:pPr>
        <w:pStyle w:val="ListParagraph"/>
        <w:numPr>
          <w:ilvl w:val="0"/>
          <w:numId w:val="5"/>
        </w:numPr>
        <w:shd w:val="clear" w:color="auto" w:fill="FFFFFF"/>
        <w:spacing w:line="276" w:lineRule="auto"/>
        <w:outlineLvl w:val="3"/>
        <w:rPr>
          <w:rFonts w:asciiTheme="majorBidi" w:eastAsia="Times New Roman" w:hAnsiTheme="majorBidi" w:cstheme="majorBidi"/>
          <w:color w:val="000000"/>
          <w:sz w:val="27"/>
          <w:szCs w:val="27"/>
        </w:rPr>
      </w:pPr>
      <w:r w:rsidRPr="00BD3AB7">
        <w:rPr>
          <w:rFonts w:asciiTheme="majorBidi" w:eastAsia="Times New Roman" w:hAnsiTheme="majorBidi" w:cstheme="majorBidi"/>
          <w:color w:val="000000"/>
          <w:sz w:val="27"/>
          <w:szCs w:val="27"/>
        </w:rPr>
        <w:t>They are widely used in the industry for generating optimized code for a variety of platforms, including desktops, servers, and embedded systems.</w:t>
      </w:r>
    </w:p>
    <w:p w14:paraId="4C0A982E" w14:textId="77777777" w:rsidR="00BD3AB7" w:rsidRDefault="00BD3AB7" w:rsidP="00BD3AB7">
      <w:pPr>
        <w:shd w:val="clear" w:color="auto" w:fill="FFFFFF"/>
        <w:spacing w:line="276" w:lineRule="auto"/>
        <w:outlineLvl w:val="3"/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</w:pPr>
    </w:p>
    <w:p w14:paraId="7B632B4C" w14:textId="5905BC03" w:rsidR="00BD3AB7" w:rsidRDefault="00AC7F39" w:rsidP="00BD3AB7">
      <w:pPr>
        <w:shd w:val="clear" w:color="auto" w:fill="FFFFFF"/>
        <w:spacing w:line="276" w:lineRule="auto"/>
        <w:outlineLvl w:val="3"/>
        <w:rPr>
          <w:rStyle w:val="Strong"/>
          <w:rFonts w:ascii="Georgia" w:hAnsi="Georgia"/>
          <w:color w:val="242424"/>
          <w:spacing w:val="-1"/>
          <w:sz w:val="30"/>
          <w:szCs w:val="30"/>
        </w:rPr>
      </w:pPr>
      <w:r w:rsidRPr="00BD3AB7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 xml:space="preserve">3. </w:t>
      </w:r>
      <w:r w:rsidR="00BD3AB7" w:rsidRPr="00BD3AB7">
        <w:rPr>
          <w:rStyle w:val="Strong"/>
          <w:rFonts w:ascii="Georgia" w:hAnsi="Georgia"/>
          <w:color w:val="242424"/>
          <w:spacing w:val="-1"/>
          <w:sz w:val="30"/>
          <w:szCs w:val="30"/>
        </w:rPr>
        <w:t>Just-in-time compilers (JIT):</w:t>
      </w:r>
    </w:p>
    <w:p w14:paraId="05C832C8" w14:textId="77777777" w:rsidR="00C76BD5" w:rsidRPr="00BD3AB7" w:rsidRDefault="00C76BD5" w:rsidP="00BD3AB7">
      <w:pPr>
        <w:shd w:val="clear" w:color="auto" w:fill="FFFFFF"/>
        <w:spacing w:line="276" w:lineRule="auto"/>
        <w:outlineLvl w:val="3"/>
        <w:rPr>
          <w:rFonts w:asciiTheme="majorBidi" w:eastAsia="Times New Roman" w:hAnsiTheme="majorBidi" w:cstheme="majorBidi"/>
          <w:color w:val="000000"/>
          <w:sz w:val="27"/>
          <w:szCs w:val="27"/>
        </w:rPr>
      </w:pPr>
    </w:p>
    <w:p w14:paraId="53207D08" w14:textId="77777777" w:rsidR="00C73268" w:rsidRDefault="00BD3AB7" w:rsidP="00BD3AB7">
      <w:pPr>
        <w:pStyle w:val="pw-post-body-paragraph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ajorBidi" w:hAnsiTheme="majorBidi" w:cstheme="majorBidi"/>
          <w:color w:val="242424"/>
          <w:spacing w:val="-1"/>
          <w:sz w:val="27"/>
          <w:szCs w:val="27"/>
        </w:rPr>
      </w:pPr>
      <w:r w:rsidRPr="00BD3AB7">
        <w:rPr>
          <w:rFonts w:asciiTheme="majorBidi" w:hAnsiTheme="majorBidi" w:cstheme="majorBidi"/>
          <w:color w:val="242424"/>
          <w:spacing w:val="-1"/>
          <w:sz w:val="27"/>
          <w:szCs w:val="27"/>
        </w:rPr>
        <w:t xml:space="preserve">dynamically generates machine code at runtime, rather than translating the entire program before execution. </w:t>
      </w:r>
    </w:p>
    <w:p w14:paraId="2680EDD5" w14:textId="4557C4AA" w:rsidR="00BD3AB7" w:rsidRDefault="00BD3AB7" w:rsidP="00BD3AB7">
      <w:pPr>
        <w:pStyle w:val="pw-post-body-paragraph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ajorBidi" w:hAnsiTheme="majorBidi" w:cstheme="majorBidi"/>
          <w:color w:val="242424"/>
          <w:spacing w:val="-1"/>
          <w:sz w:val="27"/>
          <w:szCs w:val="27"/>
        </w:rPr>
      </w:pPr>
      <w:r w:rsidRPr="00BD3AB7">
        <w:rPr>
          <w:rFonts w:asciiTheme="majorBidi" w:hAnsiTheme="majorBidi" w:cstheme="majorBidi"/>
          <w:color w:val="242424"/>
          <w:spacing w:val="-1"/>
          <w:sz w:val="27"/>
          <w:szCs w:val="27"/>
        </w:rPr>
        <w:t>They are commonly used in virtual machines, such as those used for Java and .NET, to improve performance by optimizing the code during execution.</w:t>
      </w:r>
    </w:p>
    <w:p w14:paraId="4AF356BE" w14:textId="77777777" w:rsidR="00C73268" w:rsidRDefault="00C73268" w:rsidP="00D505D4">
      <w:pPr>
        <w:pStyle w:val="pw-post-body-paragraph"/>
        <w:numPr>
          <w:ilvl w:val="0"/>
          <w:numId w:val="6"/>
        </w:numPr>
        <w:shd w:val="clear" w:color="auto" w:fill="FFFFFF"/>
        <w:spacing w:line="276" w:lineRule="auto"/>
        <w:jc w:val="both"/>
        <w:rPr>
          <w:rFonts w:asciiTheme="majorBidi" w:hAnsiTheme="majorBidi" w:cstheme="majorBidi"/>
          <w:color w:val="242424"/>
          <w:spacing w:val="-1"/>
          <w:sz w:val="27"/>
          <w:szCs w:val="27"/>
        </w:rPr>
      </w:pPr>
      <w:r>
        <w:rPr>
          <w:rFonts w:asciiTheme="majorBidi" w:hAnsiTheme="majorBidi" w:cstheme="majorBidi"/>
          <w:color w:val="242424"/>
          <w:spacing w:val="-1"/>
          <w:sz w:val="27"/>
          <w:szCs w:val="27"/>
        </w:rPr>
        <w:t>It</w:t>
      </w:r>
      <w:r w:rsidRPr="00C73268">
        <w:rPr>
          <w:rFonts w:asciiTheme="majorBidi" w:hAnsiTheme="majorBidi" w:cstheme="majorBidi"/>
          <w:color w:val="242424"/>
          <w:spacing w:val="-1"/>
          <w:sz w:val="27"/>
          <w:szCs w:val="27"/>
        </w:rPr>
        <w:t xml:space="preserve"> generates a low-level intermediate code that is optimized for runtime performance</w:t>
      </w:r>
      <w:r>
        <w:rPr>
          <w:rFonts w:asciiTheme="majorBidi" w:hAnsiTheme="majorBidi" w:cstheme="majorBidi"/>
          <w:color w:val="242424"/>
          <w:spacing w:val="-1"/>
          <w:sz w:val="27"/>
          <w:szCs w:val="27"/>
        </w:rPr>
        <w:t xml:space="preserve"> </w:t>
      </w:r>
      <w:r w:rsidRPr="00C73268">
        <w:rPr>
          <w:rFonts w:asciiTheme="majorBidi" w:hAnsiTheme="majorBidi" w:cstheme="majorBidi"/>
          <w:color w:val="242424"/>
          <w:spacing w:val="-1"/>
          <w:sz w:val="27"/>
          <w:szCs w:val="27"/>
        </w:rPr>
        <w:t xml:space="preserve">then compiled into machine code on-the-fly as the program runs. </w:t>
      </w:r>
    </w:p>
    <w:p w14:paraId="3AD65915" w14:textId="1831D634" w:rsidR="00C73268" w:rsidRDefault="00C73268" w:rsidP="00C73268">
      <w:pPr>
        <w:pStyle w:val="pw-post-body-paragraph"/>
        <w:numPr>
          <w:ilvl w:val="0"/>
          <w:numId w:val="6"/>
        </w:numPr>
        <w:shd w:val="clear" w:color="auto" w:fill="FFFFFF"/>
        <w:spacing w:line="276" w:lineRule="auto"/>
        <w:jc w:val="both"/>
        <w:rPr>
          <w:rFonts w:asciiTheme="majorBidi" w:hAnsiTheme="majorBidi" w:cstheme="majorBidi"/>
          <w:color w:val="242424"/>
          <w:spacing w:val="-1"/>
          <w:sz w:val="27"/>
          <w:szCs w:val="27"/>
        </w:rPr>
      </w:pPr>
      <w:r w:rsidRPr="00C73268">
        <w:rPr>
          <w:rFonts w:asciiTheme="majorBidi" w:hAnsiTheme="majorBidi" w:cstheme="majorBidi"/>
          <w:color w:val="242424"/>
          <w:spacing w:val="-1"/>
          <w:sz w:val="27"/>
          <w:szCs w:val="27"/>
        </w:rPr>
        <w:t>The generated code is stored in memory and can be reused as needed.</w:t>
      </w:r>
    </w:p>
    <w:p w14:paraId="09D9A66C" w14:textId="5504A8FA" w:rsidR="00C73268" w:rsidRPr="00A273FD" w:rsidRDefault="00C73268" w:rsidP="00A273FD">
      <w:pPr>
        <w:pStyle w:val="pw-post-body-paragraph"/>
        <w:numPr>
          <w:ilvl w:val="0"/>
          <w:numId w:val="6"/>
        </w:numPr>
        <w:shd w:val="clear" w:color="auto" w:fill="FFFFFF"/>
        <w:spacing w:line="276" w:lineRule="auto"/>
        <w:jc w:val="both"/>
        <w:rPr>
          <w:rFonts w:asciiTheme="majorBidi" w:hAnsiTheme="majorBidi" w:cstheme="majorBidi"/>
          <w:color w:val="242424"/>
          <w:spacing w:val="-1"/>
          <w:sz w:val="27"/>
          <w:szCs w:val="27"/>
          <w:rtl/>
        </w:rPr>
      </w:pPr>
      <w:r w:rsidRPr="00C73268">
        <w:rPr>
          <w:rFonts w:asciiTheme="majorBidi" w:hAnsiTheme="majorBidi" w:cstheme="majorBidi"/>
          <w:color w:val="242424"/>
          <w:spacing w:val="-1"/>
          <w:sz w:val="27"/>
          <w:szCs w:val="27"/>
        </w:rPr>
        <w:t>used in web browsers to improve the performance of JavaScript, which is an interpreted language</w:t>
      </w:r>
      <w:r>
        <w:rPr>
          <w:rFonts w:asciiTheme="majorBidi" w:hAnsiTheme="majorBidi" w:cstheme="majorBidi"/>
          <w:color w:val="242424"/>
          <w:spacing w:val="-1"/>
          <w:sz w:val="27"/>
          <w:szCs w:val="27"/>
        </w:rPr>
        <w:t xml:space="preserve"> and in </w:t>
      </w:r>
      <w:r w:rsidRPr="00C73268">
        <w:rPr>
          <w:rFonts w:asciiTheme="majorBidi" w:hAnsiTheme="majorBidi" w:cstheme="majorBidi"/>
          <w:color w:val="242424"/>
          <w:spacing w:val="-1"/>
          <w:sz w:val="27"/>
          <w:szCs w:val="27"/>
        </w:rPr>
        <w:t>virtual machines for programming languages</w:t>
      </w:r>
      <w:r>
        <w:rPr>
          <w:rFonts w:asciiTheme="majorBidi" w:hAnsiTheme="majorBidi" w:cstheme="majorBidi"/>
          <w:color w:val="242424"/>
          <w:spacing w:val="-1"/>
          <w:sz w:val="27"/>
          <w:szCs w:val="27"/>
        </w:rPr>
        <w:t>.</w:t>
      </w:r>
    </w:p>
    <w:p w14:paraId="349D3D60" w14:textId="77777777" w:rsidR="00C76BD5" w:rsidRDefault="00AC7F39" w:rsidP="00C76BD5">
      <w:pPr>
        <w:shd w:val="clear" w:color="auto" w:fill="FFFFFF"/>
        <w:spacing w:before="100" w:beforeAutospacing="1" w:after="100" w:afterAutospacing="1"/>
        <w:outlineLvl w:val="3"/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</w:pPr>
      <w:r w:rsidRPr="00AC7F39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 xml:space="preserve">4. </w:t>
      </w:r>
      <w:r w:rsidR="009D0875" w:rsidRPr="009D0875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>Ahead-of-time compilers (AOT):</w:t>
      </w:r>
    </w:p>
    <w:p w14:paraId="2BB43C65" w14:textId="022A8782" w:rsidR="00A273FD" w:rsidRPr="00C76BD5" w:rsidRDefault="00A273FD" w:rsidP="00C76BD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outlineLvl w:val="3"/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</w:pPr>
      <w:r w:rsidRPr="00C76BD5">
        <w:rPr>
          <w:rFonts w:ascii="Times New Roman" w:eastAsia="Times New Roman" w:hAnsi="Times New Roman" w:cs="Times New Roman"/>
          <w:spacing w:val="-3"/>
          <w:sz w:val="27"/>
          <w:szCs w:val="27"/>
        </w:rPr>
        <w:t>It translates the source code into machine code before the program is executed.</w:t>
      </w:r>
    </w:p>
    <w:p w14:paraId="0A8766FC" w14:textId="3C7DCADB" w:rsidR="00A273FD" w:rsidRDefault="00A273FD" w:rsidP="00A273FD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  <w:r w:rsidRPr="00A273FD">
        <w:rPr>
          <w:rFonts w:ascii="Times New Roman" w:eastAsia="Times New Roman" w:hAnsi="Times New Roman" w:cs="Times New Roman"/>
          <w:spacing w:val="-3"/>
          <w:sz w:val="27"/>
          <w:szCs w:val="27"/>
        </w:rPr>
        <w:t xml:space="preserve"> This is in contrast to JIT compilers, which generate machine code at runtime</w:t>
      </w:r>
      <w:r>
        <w:rPr>
          <w:rFonts w:ascii="Times New Roman" w:eastAsia="Times New Roman" w:hAnsi="Times New Roman" w:cs="Times New Roman"/>
          <w:spacing w:val="-3"/>
          <w:sz w:val="27"/>
          <w:szCs w:val="27"/>
        </w:rPr>
        <w:t>.</w:t>
      </w:r>
    </w:p>
    <w:p w14:paraId="51A23A44" w14:textId="143B7024" w:rsidR="00A273FD" w:rsidRPr="0098098E" w:rsidRDefault="00A273FD" w:rsidP="0098098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  <w:r>
        <w:rPr>
          <w:rFonts w:ascii="Times New Roman" w:eastAsia="Times New Roman" w:hAnsi="Times New Roman" w:cs="Times New Roman"/>
          <w:spacing w:val="-3"/>
          <w:sz w:val="27"/>
          <w:szCs w:val="27"/>
        </w:rPr>
        <w:t xml:space="preserve">They </w:t>
      </w:r>
      <w:r w:rsidRPr="00A273FD">
        <w:rPr>
          <w:rFonts w:ascii="Times New Roman" w:eastAsia="Times New Roman" w:hAnsi="Times New Roman" w:cs="Times New Roman"/>
          <w:spacing w:val="-3"/>
          <w:sz w:val="27"/>
          <w:szCs w:val="27"/>
        </w:rPr>
        <w:t>are commonly used for native appli</w:t>
      </w:r>
      <w:r w:rsidRPr="0098098E">
        <w:rPr>
          <w:rFonts w:ascii="Times New Roman" w:eastAsia="Times New Roman" w:hAnsi="Times New Roman" w:cs="Times New Roman"/>
          <w:spacing w:val="-3"/>
          <w:sz w:val="27"/>
          <w:szCs w:val="27"/>
        </w:rPr>
        <w:t>cations, such as those developed for desktop and mobile platforms. (gaming or scientific computing).</w:t>
      </w:r>
    </w:p>
    <w:p w14:paraId="36EDA9C0" w14:textId="77777777" w:rsidR="00C76BD5" w:rsidRDefault="00C76BD5" w:rsidP="00C76BD5">
      <w:pPr>
        <w:shd w:val="clear" w:color="auto" w:fill="FFFFFF"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</w:p>
    <w:p w14:paraId="6FF4A318" w14:textId="77777777" w:rsidR="00C76BD5" w:rsidRPr="00C76BD5" w:rsidRDefault="00C76BD5" w:rsidP="00C76BD5">
      <w:pPr>
        <w:shd w:val="clear" w:color="auto" w:fill="FFFFFF"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spacing w:val="-3"/>
          <w:sz w:val="27"/>
          <w:szCs w:val="27"/>
        </w:rPr>
      </w:pPr>
    </w:p>
    <w:p w14:paraId="3B35560B" w14:textId="4CB9AF50" w:rsidR="00A273FD" w:rsidRDefault="00A273FD" w:rsidP="00A273FD">
      <w:pPr>
        <w:shd w:val="clear" w:color="auto" w:fill="FFFFFF"/>
        <w:spacing w:before="100" w:beforeAutospacing="1" w:after="100" w:afterAutospacing="1"/>
        <w:outlineLvl w:val="3"/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</w:pPr>
      <w:r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>5</w:t>
      </w:r>
      <w:r w:rsidRPr="00AC7F39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 xml:space="preserve">. </w:t>
      </w:r>
      <w:r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 xml:space="preserve">cross </w:t>
      </w:r>
      <w:r w:rsidRPr="009D0875">
        <w:rPr>
          <w:rFonts w:ascii="Open Sans" w:eastAsia="Times New Roman" w:hAnsi="Open Sans" w:cs="Open Sans"/>
          <w:b/>
          <w:bCs/>
          <w:color w:val="000000"/>
          <w:sz w:val="27"/>
          <w:szCs w:val="27"/>
        </w:rPr>
        <w:t>compilers:</w:t>
      </w:r>
    </w:p>
    <w:p w14:paraId="3AC9E69C" w14:textId="77777777" w:rsidR="00C76BD5" w:rsidRDefault="00C76BD5" w:rsidP="00C76BD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outlineLvl w:val="3"/>
        <w:rPr>
          <w:rFonts w:asciiTheme="majorBidi" w:eastAsia="Times New Roman" w:hAnsiTheme="majorBidi" w:cstheme="majorBidi"/>
          <w:color w:val="000000"/>
          <w:sz w:val="27"/>
          <w:szCs w:val="27"/>
        </w:rPr>
      </w:pPr>
      <w:r w:rsidRPr="00C76BD5">
        <w:rPr>
          <w:rFonts w:asciiTheme="majorBidi" w:eastAsia="Times New Roman" w:hAnsiTheme="majorBidi" w:cstheme="majorBidi"/>
          <w:color w:val="000000"/>
          <w:sz w:val="27"/>
          <w:szCs w:val="27"/>
        </w:rPr>
        <w:t xml:space="preserve">generates machine code for a different platform than the one on which the compiler is running. For example, a cross-compiler running on a Windows PC can generate machine code for a Linux-based target platform. </w:t>
      </w:r>
    </w:p>
    <w:p w14:paraId="4807DD3F" w14:textId="55E213B6" w:rsidR="00A273FD" w:rsidRPr="00C76BD5" w:rsidRDefault="00C76BD5" w:rsidP="00A7702E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outlineLvl w:val="3"/>
        <w:rPr>
          <w:rFonts w:asciiTheme="majorBidi" w:eastAsia="Times New Roman" w:hAnsiTheme="majorBidi" w:cstheme="majorBidi"/>
          <w:color w:val="000000"/>
          <w:sz w:val="27"/>
          <w:szCs w:val="27"/>
        </w:rPr>
      </w:pPr>
      <w:r>
        <w:rPr>
          <w:rFonts w:asciiTheme="majorBidi" w:eastAsia="Times New Roman" w:hAnsiTheme="majorBidi" w:cstheme="majorBidi"/>
          <w:color w:val="000000"/>
          <w:sz w:val="27"/>
          <w:szCs w:val="27"/>
        </w:rPr>
        <w:t xml:space="preserve">They </w:t>
      </w:r>
      <w:r w:rsidRPr="00C76BD5">
        <w:rPr>
          <w:rFonts w:asciiTheme="majorBidi" w:eastAsia="Times New Roman" w:hAnsiTheme="majorBidi" w:cstheme="majorBidi"/>
          <w:color w:val="000000"/>
          <w:sz w:val="27"/>
          <w:szCs w:val="27"/>
        </w:rPr>
        <w:t>are commonly used in embedded systems, where the target platform may have limited resources, or in software development for multiple platforms.</w:t>
      </w:r>
    </w:p>
    <w:p w14:paraId="331B268E" w14:textId="0CD0B0E3" w:rsidR="00A273FD" w:rsidRPr="00AC7F39" w:rsidRDefault="00A273FD" w:rsidP="00AC7F39">
      <w:pPr>
        <w:shd w:val="clear" w:color="auto" w:fill="FFFFFF"/>
        <w:spacing w:before="150" w:after="450"/>
        <w:rPr>
          <w:rFonts w:ascii="Times New Roman" w:eastAsia="Times New Roman" w:hAnsi="Times New Roman" w:cs="Times New Roman"/>
          <w:spacing w:val="-3"/>
          <w:sz w:val="33"/>
          <w:szCs w:val="33"/>
        </w:rPr>
      </w:pPr>
    </w:p>
    <w:p w14:paraId="2C889DB3" w14:textId="04A5907F" w:rsidR="00097E9D" w:rsidRDefault="00097E9D" w:rsidP="00097E9D">
      <w:pPr>
        <w:pStyle w:val="Heading1"/>
        <w:rPr>
          <w:u w:val="single"/>
        </w:rPr>
      </w:pPr>
      <w:bookmarkStart w:id="15" w:name="_Toc185124265"/>
      <w:r>
        <w:rPr>
          <w:u w:val="single"/>
        </w:rPr>
        <w:t>3rd</w:t>
      </w:r>
      <w:r w:rsidRPr="00C76BD5">
        <w:rPr>
          <w:u w:val="single"/>
        </w:rPr>
        <w:t xml:space="preserve">: </w:t>
      </w:r>
      <w:r>
        <w:rPr>
          <w:u w:val="single"/>
        </w:rPr>
        <w:t>project analysis</w:t>
      </w:r>
      <w:bookmarkEnd w:id="15"/>
      <w:r>
        <w:rPr>
          <w:u w:val="single"/>
        </w:rPr>
        <w:t xml:space="preserve"> </w:t>
      </w:r>
    </w:p>
    <w:p w14:paraId="18ECF551" w14:textId="77777777" w:rsidR="0098098E" w:rsidRPr="0098098E" w:rsidRDefault="0098098E" w:rsidP="0098098E"/>
    <w:p w14:paraId="1016A9CE" w14:textId="77777777" w:rsidR="00097E9D" w:rsidRDefault="00097E9D" w:rsidP="00097E9D">
      <w:pPr>
        <w:rPr>
          <w:sz w:val="28"/>
          <w:szCs w:val="28"/>
        </w:rPr>
      </w:pPr>
    </w:p>
    <w:p w14:paraId="1AA3AD2B" w14:textId="77777777" w:rsidR="003932CD" w:rsidRDefault="00097E9D" w:rsidP="00097E9D">
      <w:pPr>
        <w:rPr>
          <w:rFonts w:ascii="Times New Roman" w:eastAsia="Times New Roman" w:hAnsi="Times New Roman" w:cs="Times New Roman"/>
        </w:rPr>
      </w:pPr>
      <w:r w:rsidRPr="00097E9D">
        <w:rPr>
          <w:rFonts w:ascii="Times New Roman" w:eastAsia="Times New Roman" w:hAnsi="Symbol" w:cs="Times New Roman"/>
          <w:sz w:val="28"/>
          <w:szCs w:val="28"/>
        </w:rPr>
        <w:t></w:t>
      </w:r>
      <w:r w:rsidRPr="00097E9D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phase Lexical Analysis</w:t>
      </w:r>
    </w:p>
    <w:p w14:paraId="5432F61D" w14:textId="1090B606" w:rsidR="00097E9D" w:rsidRDefault="00097E9D" w:rsidP="00097E9D">
      <w:pPr>
        <w:rPr>
          <w:rFonts w:ascii="Times New Roman" w:eastAsia="Times New Roman" w:hAnsi="Times New Roman" w:cs="Times New Roman"/>
        </w:rPr>
      </w:pP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Times New Roman" w:cs="Times New Roman"/>
          <w:sz w:val="26"/>
          <w:szCs w:val="26"/>
        </w:rPr>
        <w:t xml:space="preserve">Tokenizes the source code, removing whitespace and </w:t>
      </w:r>
      <w:r w:rsidR="0098098E" w:rsidRPr="00097E9D">
        <w:rPr>
          <w:rFonts w:ascii="Times New Roman" w:eastAsia="Times New Roman" w:hAnsi="Times New Roman" w:cs="Times New Roman"/>
          <w:sz w:val="26"/>
          <w:szCs w:val="26"/>
        </w:rPr>
        <w:t>comments</w:t>
      </w:r>
      <w:r w:rsidR="0098098E">
        <w:rPr>
          <w:rFonts w:ascii="Times New Roman" w:eastAsia="Times New Roman" w:hAnsi="Times New Roman" w:cs="Times New Roman"/>
          <w:sz w:val="26"/>
          <w:szCs w:val="26"/>
        </w:rPr>
        <w:t>,</w:t>
      </w:r>
      <w:r w:rsidR="0098098E" w:rsidRPr="00097E9D">
        <w:rPr>
          <w:rFonts w:ascii="Times New Roman" w:eastAsia="Times New Roman" w:hAnsi="Times New Roman" w:cs="Times New Roman"/>
          <w:sz w:val="26"/>
          <w:szCs w:val="26"/>
        </w:rPr>
        <w:t xml:space="preserve"> use</w:t>
      </w:r>
      <w:r w:rsidRPr="00097E9D">
        <w:rPr>
          <w:rFonts w:ascii="Times New Roman" w:eastAsia="Times New Roman" w:hAnsi="Times New Roman" w:cs="Times New Roman"/>
          <w:sz w:val="26"/>
          <w:szCs w:val="26"/>
        </w:rPr>
        <w:t xml:space="preserve"> of regular expressions or token generators</w:t>
      </w:r>
      <w:r w:rsidRPr="00097E9D">
        <w:rPr>
          <w:rFonts w:ascii="Times New Roman" w:eastAsia="Times New Roman" w:hAnsi="Times New Roman" w:cs="Times New Roman"/>
        </w:rPr>
        <w:t>.</w:t>
      </w:r>
    </w:p>
    <w:p w14:paraId="364321B3" w14:textId="77777777" w:rsidR="00097E9D" w:rsidRPr="00097E9D" w:rsidRDefault="00097E9D" w:rsidP="00097E9D">
      <w:pPr>
        <w:rPr>
          <w:rFonts w:ascii="Times New Roman" w:eastAsia="Times New Roman" w:hAnsi="Times New Roman" w:cs="Times New Roman"/>
        </w:rPr>
      </w:pPr>
    </w:p>
    <w:p w14:paraId="3497357F" w14:textId="77777777" w:rsidR="003932CD" w:rsidRDefault="00097E9D" w:rsidP="0098098E">
      <w:pPr>
        <w:rPr>
          <w:rFonts w:ascii="Times New Roman" w:eastAsia="Times New Roman" w:hAnsi="Times New Roman" w:cs="Times New Roman"/>
          <w:sz w:val="28"/>
          <w:szCs w:val="28"/>
        </w:rPr>
      </w:pPr>
      <w:r w:rsidRPr="00097E9D">
        <w:rPr>
          <w:rFonts w:ascii="Times New Roman" w:eastAsia="Times New Roman" w:hAnsi="Symbol" w:cs="Times New Roman"/>
        </w:rPr>
        <w:t></w:t>
      </w: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phase Syntax Analysis</w:t>
      </w:r>
    </w:p>
    <w:p w14:paraId="39866351" w14:textId="1ECCDF17" w:rsidR="0098098E" w:rsidRDefault="00097E9D" w:rsidP="0098098E">
      <w:pPr>
        <w:rPr>
          <w:rFonts w:ascii="Times New Roman" w:eastAsia="Times New Roman" w:hAnsi="Times New Roman" w:cs="Times New Roman"/>
          <w:sz w:val="26"/>
          <w:szCs w:val="26"/>
        </w:rPr>
      </w:pPr>
      <w:r w:rsidRPr="00097E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>It takes tokens as input and generates a parse tree as output, the parser checks that the expression made by the tokens is syntactically correct or not.</w:t>
      </w:r>
    </w:p>
    <w:p w14:paraId="1ABAB807" w14:textId="77777777" w:rsidR="0098098E" w:rsidRPr="00097E9D" w:rsidRDefault="0098098E" w:rsidP="0098098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5F76207" w14:textId="77777777" w:rsidR="003932CD" w:rsidRDefault="00097E9D" w:rsidP="0098098E">
      <w:pPr>
        <w:rPr>
          <w:rFonts w:ascii="Times New Roman" w:eastAsia="Times New Roman" w:hAnsi="Times New Roman" w:cs="Times New Roman"/>
          <w:sz w:val="28"/>
          <w:szCs w:val="28"/>
        </w:rPr>
      </w:pP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Symbol" w:cs="Times New Roman"/>
        </w:rPr>
        <w:t></w:t>
      </w:r>
      <w:r w:rsidRPr="00097E9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097E9D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rd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phase</w:t>
      </w: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>Semantic Analysis</w:t>
      </w:r>
    </w:p>
    <w:p w14:paraId="64096C44" w14:textId="260FC4A3" w:rsidR="0098098E" w:rsidRDefault="00097E9D" w:rsidP="0098098E">
      <w:pPr>
        <w:rPr>
          <w:rFonts w:ascii="Times New Roman" w:eastAsia="Times New Roman" w:hAnsi="Times New Roman" w:cs="Times New Roman"/>
          <w:sz w:val="26"/>
          <w:szCs w:val="26"/>
        </w:rPr>
      </w:pPr>
      <w:r w:rsidRPr="00097E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>It checks whether the parse tree follows the rules of language</w:t>
      </w:r>
      <w:r w:rsidR="0098098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 xml:space="preserve">keeps track of identifiers, their types and expressions. </w:t>
      </w:r>
    </w:p>
    <w:p w14:paraId="20650F0B" w14:textId="77777777" w:rsidR="0098098E" w:rsidRPr="00097E9D" w:rsidRDefault="0098098E" w:rsidP="0098098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589E06E" w14:textId="77777777" w:rsidR="003932CD" w:rsidRDefault="00097E9D" w:rsidP="0098098E">
      <w:pPr>
        <w:rPr>
          <w:rFonts w:ascii="Times New Roman" w:eastAsia="Times New Roman" w:hAnsi="Times New Roman" w:cs="Times New Roman"/>
          <w:sz w:val="28"/>
          <w:szCs w:val="28"/>
        </w:rPr>
      </w:pP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Symbol" w:cs="Times New Roman"/>
        </w:rPr>
        <w:t></w:t>
      </w:r>
      <w:r w:rsidRPr="00097E9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97E9D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th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phase</w:t>
      </w: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>Intermediate Code Generation</w:t>
      </w:r>
      <w:r w:rsidR="003932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CA3563" w14:textId="693A1D7B" w:rsidR="0098098E" w:rsidRDefault="003932CD" w:rsidP="0098098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097E9D" w:rsidRPr="00097E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>generates the source code into the intermediate code. I</w:t>
      </w:r>
      <w:r w:rsidR="0098098E">
        <w:rPr>
          <w:rFonts w:ascii="Times New Roman" w:eastAsia="Times New Roman" w:hAnsi="Times New Roman" w:cs="Times New Roman"/>
          <w:sz w:val="26"/>
          <w:szCs w:val="26"/>
        </w:rPr>
        <w:t>t is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 xml:space="preserve"> between the high-level language and the machine language. should be generated in easily </w:t>
      </w:r>
      <w:r w:rsidR="0098098E">
        <w:rPr>
          <w:rFonts w:ascii="Times New Roman" w:eastAsia="Times New Roman" w:hAnsi="Times New Roman" w:cs="Times New Roman"/>
          <w:sz w:val="26"/>
          <w:szCs w:val="26"/>
        </w:rPr>
        <w:t xml:space="preserve">way to 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>translate it into the target machine code.</w:t>
      </w:r>
    </w:p>
    <w:p w14:paraId="21250BF5" w14:textId="77777777" w:rsidR="0098098E" w:rsidRPr="00097E9D" w:rsidRDefault="0098098E" w:rsidP="0098098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7563B70" w14:textId="77777777" w:rsidR="003932CD" w:rsidRDefault="00097E9D" w:rsidP="0098098E">
      <w:pPr>
        <w:rPr>
          <w:rFonts w:ascii="Times New Roman" w:eastAsia="Times New Roman" w:hAnsi="Times New Roman" w:cs="Times New Roman"/>
          <w:sz w:val="28"/>
          <w:szCs w:val="28"/>
        </w:rPr>
      </w:pPr>
      <w:r w:rsidRPr="00097E9D">
        <w:rPr>
          <w:rFonts w:ascii="Times New Roman" w:eastAsia="Times New Roman" w:hAnsi="Symbol" w:cs="Times New Roman"/>
        </w:rPr>
        <w:t></w:t>
      </w:r>
      <w:r w:rsidRPr="00097E9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097E9D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>phase</w:t>
      </w: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>Code Optimization</w:t>
      </w:r>
    </w:p>
    <w:p w14:paraId="0BF0B121" w14:textId="08704D68" w:rsidR="00097E9D" w:rsidRDefault="00097E9D" w:rsidP="0098098E">
      <w:pPr>
        <w:rPr>
          <w:rFonts w:ascii="Times New Roman" w:eastAsia="Times New Roman" w:hAnsi="Times New Roman" w:cs="Times New Roman"/>
        </w:rPr>
      </w:pPr>
      <w:r w:rsidRPr="00097E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98E">
        <w:rPr>
          <w:rFonts w:ascii="Times New Roman" w:eastAsia="Times New Roman" w:hAnsi="Times New Roman" w:cs="Times New Roman"/>
          <w:sz w:val="28"/>
          <w:szCs w:val="28"/>
        </w:rPr>
        <w:t>i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 xml:space="preserve">mprove the intermediate code so </w:t>
      </w:r>
      <w:r w:rsidR="0098098E">
        <w:rPr>
          <w:rFonts w:ascii="Times New Roman" w:eastAsia="Times New Roman" w:hAnsi="Times New Roman" w:cs="Times New Roman"/>
          <w:sz w:val="26"/>
          <w:szCs w:val="26"/>
        </w:rPr>
        <w:t>output</w:t>
      </w:r>
      <w:r w:rsidR="0098098E" w:rsidRPr="0098098E">
        <w:rPr>
          <w:rFonts w:ascii="Times New Roman" w:eastAsia="Times New Roman" w:hAnsi="Times New Roman" w:cs="Times New Roman"/>
          <w:sz w:val="26"/>
          <w:szCs w:val="26"/>
        </w:rPr>
        <w:t xml:space="preserve"> could run faster and take less space. It removes the unnecessary lines and arranges the sequence of statements in order to speed up the program execution</w:t>
      </w:r>
    </w:p>
    <w:p w14:paraId="1985C4A7" w14:textId="77777777" w:rsidR="0098098E" w:rsidRPr="00097E9D" w:rsidRDefault="0098098E" w:rsidP="00097E9D">
      <w:pPr>
        <w:rPr>
          <w:rFonts w:ascii="Times New Roman" w:eastAsia="Times New Roman" w:hAnsi="Times New Roman" w:cs="Times New Roman"/>
        </w:rPr>
      </w:pPr>
    </w:p>
    <w:p w14:paraId="1DAFA8A5" w14:textId="607C6600" w:rsidR="003932CD" w:rsidRDefault="00097E9D" w:rsidP="0098098E">
      <w:pPr>
        <w:rPr>
          <w:rFonts w:ascii="Times New Roman" w:eastAsia="Times New Roman" w:hAnsi="Times New Roman" w:cs="Times New Roman"/>
          <w:sz w:val="28"/>
          <w:szCs w:val="28"/>
        </w:rPr>
      </w:pPr>
      <w:r w:rsidRPr="00097E9D">
        <w:rPr>
          <w:rFonts w:ascii="Times New Roman" w:eastAsia="Times New Roman" w:hAnsi="Symbol" w:cs="Times New Roman"/>
        </w:rPr>
        <w:t></w:t>
      </w:r>
      <w:r>
        <w:rPr>
          <w:rFonts w:ascii="Times New Roman" w:eastAsia="Times New Roman" w:hAnsi="Times New Roman" w:cs="Times New Roman"/>
        </w:rPr>
        <w:t>6</w:t>
      </w:r>
      <w:r w:rsidRPr="00097E9D">
        <w:rPr>
          <w:rFonts w:ascii="Times New Roman" w:eastAsia="Times New Roman" w:hAnsi="Times New Roman" w:cs="Times New Roman"/>
          <w:vertAlign w:val="superscript"/>
        </w:rPr>
        <w:t>th</w:t>
      </w:r>
      <w:r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>phase</w:t>
      </w:r>
      <w:r w:rsidRPr="00097E9D">
        <w:rPr>
          <w:rFonts w:ascii="Times New Roman" w:eastAsia="Times New Roman" w:hAnsi="Times New Roman" w:cs="Times New Roman"/>
        </w:rPr>
        <w:t xml:space="preserve"> </w:t>
      </w:r>
      <w:r w:rsidRPr="00097E9D">
        <w:rPr>
          <w:rFonts w:ascii="Times New Roman" w:eastAsia="Times New Roman" w:hAnsi="Times New Roman" w:cs="Times New Roman"/>
          <w:b/>
          <w:bCs/>
          <w:sz w:val="28"/>
          <w:szCs w:val="28"/>
        </w:rPr>
        <w:t>Code Generation</w:t>
      </w:r>
    </w:p>
    <w:p w14:paraId="6790D2BE" w14:textId="22331B6B" w:rsidR="00097E9D" w:rsidRPr="00097E9D" w:rsidRDefault="0098098E" w:rsidP="0098098E">
      <w:pPr>
        <w:rPr>
          <w:sz w:val="30"/>
          <w:szCs w:val="30"/>
        </w:rPr>
      </w:pPr>
      <w:r w:rsidRPr="0098098E">
        <w:rPr>
          <w:rFonts w:ascii="Times New Roman" w:eastAsia="Times New Roman" w:hAnsi="Times New Roman" w:cs="Times New Roman"/>
          <w:sz w:val="28"/>
          <w:szCs w:val="28"/>
        </w:rPr>
        <w:t xml:space="preserve"> It takes the optimized intermediate code as input and maps it to the target machine language. </w:t>
      </w:r>
      <w:r w:rsidR="00097E9D" w:rsidRPr="00097E9D">
        <w:rPr>
          <w:rFonts w:ascii="Times New Roman" w:eastAsia="Times New Roman" w:hAnsi="Times New Roman" w:cs="Times New Roman"/>
          <w:sz w:val="26"/>
          <w:szCs w:val="26"/>
        </w:rPr>
        <w:t>Produces target machine code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97E9D" w:rsidRPr="00097E9D">
        <w:rPr>
          <w:rFonts w:ascii="Times New Roman" w:eastAsia="Times New Roman" w:hAnsi="Times New Roman" w:cs="Times New Roman"/>
          <w:sz w:val="26"/>
          <w:szCs w:val="26"/>
        </w:rPr>
        <w:t>assembly-like output.</w:t>
      </w:r>
    </w:p>
    <w:p w14:paraId="245B007A" w14:textId="76450745" w:rsidR="001E70E2" w:rsidRPr="001E70E2" w:rsidRDefault="001E70E2" w:rsidP="00AC7F39">
      <w:pPr>
        <w:jc w:val="center"/>
        <w:rPr>
          <w:sz w:val="28"/>
          <w:szCs w:val="28"/>
          <w:u w:val="single"/>
        </w:rPr>
      </w:pPr>
    </w:p>
    <w:p w14:paraId="50480D41" w14:textId="77777777" w:rsidR="00CA68EF" w:rsidRDefault="00CA68EF" w:rsidP="00CA68EF">
      <w:pPr>
        <w:rPr>
          <w:sz w:val="28"/>
          <w:szCs w:val="28"/>
        </w:rPr>
      </w:pPr>
    </w:p>
    <w:p w14:paraId="18E572CF" w14:textId="77777777" w:rsidR="00CA68EF" w:rsidRDefault="00CA68EF" w:rsidP="00CA68EF">
      <w:pPr>
        <w:jc w:val="center"/>
        <w:rPr>
          <w:sz w:val="28"/>
          <w:szCs w:val="28"/>
        </w:rPr>
      </w:pPr>
    </w:p>
    <w:p w14:paraId="259511CD" w14:textId="77777777" w:rsidR="00AC7F39" w:rsidRDefault="00AC7F39" w:rsidP="00CA68EF">
      <w:pPr>
        <w:jc w:val="center"/>
        <w:rPr>
          <w:sz w:val="28"/>
          <w:szCs w:val="28"/>
        </w:rPr>
      </w:pPr>
    </w:p>
    <w:p w14:paraId="2CE8D780" w14:textId="77777777" w:rsidR="00AC7F39" w:rsidRDefault="00AC7F39" w:rsidP="00CA68EF">
      <w:pPr>
        <w:jc w:val="center"/>
        <w:rPr>
          <w:sz w:val="28"/>
          <w:szCs w:val="28"/>
        </w:rPr>
      </w:pPr>
    </w:p>
    <w:p w14:paraId="45C3FCF4" w14:textId="77777777" w:rsidR="00AC7F39" w:rsidRDefault="00AC7F39" w:rsidP="00CA68EF">
      <w:pPr>
        <w:jc w:val="center"/>
        <w:rPr>
          <w:sz w:val="28"/>
          <w:szCs w:val="28"/>
        </w:rPr>
      </w:pPr>
    </w:p>
    <w:p w14:paraId="503F8163" w14:textId="6FE90A5A" w:rsidR="00AC7F39" w:rsidRDefault="00AC7F39" w:rsidP="00CA68EF">
      <w:pPr>
        <w:jc w:val="center"/>
        <w:rPr>
          <w:sz w:val="28"/>
          <w:szCs w:val="28"/>
        </w:rPr>
      </w:pPr>
    </w:p>
    <w:p w14:paraId="32E0516C" w14:textId="77777777" w:rsidR="00AC7F39" w:rsidRDefault="00AC7F39" w:rsidP="00CA68EF">
      <w:pPr>
        <w:jc w:val="center"/>
        <w:rPr>
          <w:sz w:val="28"/>
          <w:szCs w:val="28"/>
        </w:rPr>
      </w:pPr>
    </w:p>
    <w:p w14:paraId="210C98BB" w14:textId="6FD877B4" w:rsidR="003932CD" w:rsidRDefault="003932CD" w:rsidP="003932CD">
      <w:pPr>
        <w:pStyle w:val="Heading1"/>
        <w:rPr>
          <w:u w:val="single"/>
        </w:rPr>
      </w:pPr>
      <w:bookmarkStart w:id="16" w:name="_Toc185124266"/>
      <w:r>
        <w:rPr>
          <w:u w:val="single"/>
        </w:rPr>
        <w:t>4</w:t>
      </w:r>
      <w:r w:rsidR="00FE5365" w:rsidRPr="003932CD">
        <w:rPr>
          <w:u w:val="single"/>
          <w:vertAlign w:val="superscript"/>
        </w:rPr>
        <w:t>th</w:t>
      </w:r>
      <w:r w:rsidR="00FE5365">
        <w:rPr>
          <w:u w:val="single"/>
        </w:rPr>
        <w:t>:</w:t>
      </w:r>
      <w:r w:rsidRPr="00C76BD5">
        <w:rPr>
          <w:u w:val="single"/>
        </w:rPr>
        <w:t xml:space="preserve"> </w:t>
      </w:r>
      <w:r>
        <w:rPr>
          <w:u w:val="single"/>
        </w:rPr>
        <w:t>CFG Design</w:t>
      </w:r>
      <w:bookmarkEnd w:id="16"/>
      <w:r>
        <w:rPr>
          <w:u w:val="single"/>
        </w:rPr>
        <w:t xml:space="preserve"> </w:t>
      </w:r>
    </w:p>
    <w:p w14:paraId="414603EB" w14:textId="67E71AE3" w:rsidR="00AC7F39" w:rsidRDefault="00AC7F39" w:rsidP="00CA68EF">
      <w:pPr>
        <w:jc w:val="center"/>
        <w:rPr>
          <w:sz w:val="28"/>
          <w:szCs w:val="28"/>
        </w:rPr>
      </w:pPr>
    </w:p>
    <w:p w14:paraId="4BF2A945" w14:textId="77777777" w:rsidR="00AC7F39" w:rsidRDefault="00AC7F39" w:rsidP="00CA68EF">
      <w:pPr>
        <w:jc w:val="center"/>
        <w:rPr>
          <w:sz w:val="28"/>
          <w:szCs w:val="28"/>
        </w:rPr>
      </w:pPr>
    </w:p>
    <w:p w14:paraId="435BD6FA" w14:textId="77777777" w:rsidR="003932CD" w:rsidRDefault="003932CD" w:rsidP="00A7702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  <w:sectPr w:rsidR="003932CD" w:rsidSect="0003768F">
          <w:footerReference w:type="default" r:id="rId13"/>
          <w:pgSz w:w="12240" w:h="15840" w:code="1"/>
          <w:pgMar w:top="720" w:right="720" w:bottom="0" w:left="720" w:header="0" w:footer="0" w:gutter="0"/>
          <w:pgBorders w:offsetFrom="page">
            <w:top w:val="double" w:sz="2" w:space="24" w:color="auto"/>
            <w:left w:val="double" w:sz="2" w:space="24" w:color="auto"/>
            <w:bottom w:val="double" w:sz="2" w:space="24" w:color="auto"/>
            <w:right w:val="double" w:sz="2" w:space="24" w:color="auto"/>
          </w:pgBorders>
          <w:cols w:space="708"/>
          <w:titlePg/>
          <w:docGrid w:linePitch="360"/>
        </w:sectPr>
      </w:pPr>
    </w:p>
    <w:p w14:paraId="5BD21E93" w14:textId="77777777" w:rsidR="003932CD" w:rsidRPr="003932CD" w:rsidRDefault="003932CD" w:rsidP="00D505D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3932CD">
        <w:rPr>
          <w:rFonts w:ascii="Times New Roman" w:eastAsia="Times New Roman" w:hAnsi="Times New Roman" w:cs="Times New Roman"/>
          <w:b/>
          <w:bCs/>
        </w:rPr>
        <w:t>Non-Terminals</w:t>
      </w:r>
    </w:p>
    <w:p w14:paraId="3FAEB708" w14:textId="77777777" w:rsidR="003932CD" w:rsidRPr="003932CD" w:rsidRDefault="003932CD" w:rsidP="003932CD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932CD">
        <w:rPr>
          <w:rFonts w:ascii="Times New Roman" w:eastAsia="Times New Roman" w:hAnsi="Times New Roman" w:cs="Times New Roman"/>
          <w:b/>
          <w:bCs/>
        </w:rPr>
        <w:t>E</w:t>
      </w:r>
      <w:r w:rsidRPr="003932CD">
        <w:rPr>
          <w:rFonts w:ascii="Times New Roman" w:eastAsia="Times New Roman" w:hAnsi="Times New Roman" w:cs="Times New Roman"/>
        </w:rPr>
        <w:t>: Expression</w:t>
      </w:r>
    </w:p>
    <w:p w14:paraId="2CB076E3" w14:textId="77777777" w:rsidR="003932CD" w:rsidRPr="003932CD" w:rsidRDefault="003932CD" w:rsidP="003932CD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932CD">
        <w:rPr>
          <w:rFonts w:ascii="Times New Roman" w:eastAsia="Times New Roman" w:hAnsi="Times New Roman" w:cs="Times New Roman"/>
          <w:b/>
          <w:bCs/>
        </w:rPr>
        <w:t>T</w:t>
      </w:r>
      <w:r w:rsidRPr="003932CD">
        <w:rPr>
          <w:rFonts w:ascii="Times New Roman" w:eastAsia="Times New Roman" w:hAnsi="Times New Roman" w:cs="Times New Roman"/>
        </w:rPr>
        <w:t>: Term</w:t>
      </w:r>
    </w:p>
    <w:p w14:paraId="08CDB929" w14:textId="77777777" w:rsidR="003932CD" w:rsidRPr="003932CD" w:rsidRDefault="003932CD" w:rsidP="00A7702E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932CD">
        <w:rPr>
          <w:rFonts w:ascii="Times New Roman" w:eastAsia="Times New Roman" w:hAnsi="Times New Roman" w:cs="Times New Roman"/>
          <w:b/>
          <w:bCs/>
        </w:rPr>
        <w:t>F</w:t>
      </w:r>
      <w:r w:rsidRPr="003932CD">
        <w:rPr>
          <w:rFonts w:ascii="Times New Roman" w:eastAsia="Times New Roman" w:hAnsi="Times New Roman" w:cs="Times New Roman"/>
        </w:rPr>
        <w:t>: Factor</w:t>
      </w:r>
    </w:p>
    <w:p w14:paraId="57451370" w14:textId="2906024D" w:rsidR="003932CD" w:rsidRDefault="003932CD" w:rsidP="00A7702E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3932CD">
        <w:rPr>
          <w:rFonts w:ascii="Times New Roman" w:eastAsia="Times New Roman" w:hAnsi="Times New Roman" w:cs="Times New Roman"/>
          <w:b/>
          <w:bCs/>
        </w:rPr>
        <w:t>A</w:t>
      </w:r>
      <w:r w:rsidR="00CD0565">
        <w:rPr>
          <w:rFonts w:ascii="Times New Roman" w:eastAsia="Times New Roman" w:hAnsi="Times New Roman" w:cs="Times New Roman"/>
          <w:b/>
          <w:bCs/>
        </w:rPr>
        <w:t>dd_</w:t>
      </w:r>
      <w:proofErr w:type="gramStart"/>
      <w:r w:rsidR="00CD0565">
        <w:rPr>
          <w:rFonts w:ascii="Times New Roman" w:eastAsia="Times New Roman" w:hAnsi="Times New Roman" w:cs="Times New Roman"/>
          <w:b/>
          <w:bCs/>
        </w:rPr>
        <w:t>op</w:t>
      </w:r>
      <w:r w:rsidR="00CD0565">
        <w:rPr>
          <w:rFonts w:ascii="Times New Roman" w:eastAsia="Times New Roman" w:hAnsi="Times New Roman" w:cs="Times New Roman"/>
        </w:rPr>
        <w:t>:add</w:t>
      </w:r>
      <w:proofErr w:type="spellEnd"/>
      <w:proofErr w:type="gramEnd"/>
      <w:r w:rsidR="00CD056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D0565">
        <w:rPr>
          <w:rFonts w:ascii="Times New Roman" w:eastAsia="Times New Roman" w:hAnsi="Times New Roman" w:cs="Times New Roman"/>
        </w:rPr>
        <w:t>operator,subtraction</w:t>
      </w:r>
      <w:proofErr w:type="spellEnd"/>
    </w:p>
    <w:p w14:paraId="32F75CBD" w14:textId="0ADF844F" w:rsidR="00CD0565" w:rsidRPr="003932CD" w:rsidRDefault="00CD0565" w:rsidP="00A7702E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</w:rPr>
        <w:t>Mulop</w:t>
      </w:r>
      <w:r w:rsidRPr="00CD0565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>multiply</w:t>
      </w:r>
      <w:proofErr w:type="spellEnd"/>
      <w:proofErr w:type="gramEnd"/>
    </w:p>
    <w:p w14:paraId="35531BD9" w14:textId="77777777" w:rsidR="003932CD" w:rsidRDefault="003932CD" w:rsidP="003932C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  <w:sectPr w:rsidR="003932CD" w:rsidSect="003932CD">
          <w:type w:val="continuous"/>
          <w:pgSz w:w="12240" w:h="15840" w:code="1"/>
          <w:pgMar w:top="720" w:right="720" w:bottom="0" w:left="720" w:header="0" w:footer="0" w:gutter="0"/>
          <w:pgBorders w:offsetFrom="page">
            <w:top w:val="double" w:sz="2" w:space="24" w:color="auto"/>
            <w:left w:val="double" w:sz="2" w:space="24" w:color="auto"/>
            <w:bottom w:val="double" w:sz="2" w:space="24" w:color="auto"/>
            <w:right w:val="double" w:sz="2" w:space="24" w:color="auto"/>
          </w:pgBorders>
          <w:cols w:num="2" w:space="708"/>
          <w:titlePg/>
          <w:docGrid w:linePitch="360"/>
        </w:sectPr>
      </w:pPr>
    </w:p>
    <w:p w14:paraId="592A49EC" w14:textId="24D7F694" w:rsidR="003932CD" w:rsidRPr="003932CD" w:rsidRDefault="003932CD" w:rsidP="003932C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3932CD">
        <w:rPr>
          <w:rFonts w:ascii="Times New Roman" w:eastAsia="Times New Roman" w:hAnsi="Times New Roman" w:cs="Times New Roman"/>
          <w:b/>
          <w:bCs/>
        </w:rPr>
        <w:t>Production Rules</w:t>
      </w:r>
    </w:p>
    <w:p w14:paraId="6F131FE8" w14:textId="77777777" w:rsidR="00907FDD" w:rsidRPr="00907FDD" w:rsidRDefault="00907FDD" w:rsidP="00907FDD">
      <w:pPr>
        <w:outlineLvl w:val="2"/>
        <w:rPr>
          <w:rFonts w:ascii="Courier New" w:eastAsia="Times New Roman" w:hAnsi="Courier New" w:cs="Courier New"/>
          <w:sz w:val="20"/>
          <w:szCs w:val="20"/>
        </w:rPr>
      </w:pPr>
      <w:bookmarkStart w:id="17" w:name="_Toc185124267"/>
      <w:r w:rsidRPr="00907FDD">
        <w:rPr>
          <w:rFonts w:ascii="Courier New" w:eastAsia="Times New Roman" w:hAnsi="Courier New" w:cs="Courier New"/>
          <w:sz w:val="20"/>
          <w:szCs w:val="20"/>
        </w:rPr>
        <w:t xml:space="preserve">1. Exp → E </w:t>
      </w:r>
      <w:proofErr w:type="spellStart"/>
      <w:r w:rsidRPr="00907FDD">
        <w:rPr>
          <w:rFonts w:ascii="Courier New" w:eastAsia="Times New Roman" w:hAnsi="Courier New" w:cs="Courier New"/>
          <w:sz w:val="20"/>
          <w:szCs w:val="20"/>
        </w:rPr>
        <w:t>Add_op</w:t>
      </w:r>
      <w:proofErr w:type="spellEnd"/>
      <w:r w:rsidRPr="00907FDD">
        <w:rPr>
          <w:rFonts w:ascii="Courier New" w:eastAsia="Times New Roman" w:hAnsi="Courier New" w:cs="Courier New"/>
          <w:sz w:val="20"/>
          <w:szCs w:val="20"/>
        </w:rPr>
        <w:t xml:space="preserve"> term</w:t>
      </w:r>
      <w:bookmarkEnd w:id="17"/>
    </w:p>
    <w:p w14:paraId="4BBC00BD" w14:textId="77777777" w:rsidR="00907FDD" w:rsidRPr="00907FDD" w:rsidRDefault="00907FDD" w:rsidP="00907FDD">
      <w:pPr>
        <w:outlineLvl w:val="2"/>
        <w:rPr>
          <w:rFonts w:ascii="Courier New" w:eastAsia="Times New Roman" w:hAnsi="Courier New" w:cs="Courier New"/>
          <w:sz w:val="20"/>
          <w:szCs w:val="20"/>
        </w:rPr>
      </w:pPr>
      <w:bookmarkStart w:id="18" w:name="_Toc185124268"/>
      <w:r w:rsidRPr="00907FDD">
        <w:rPr>
          <w:rFonts w:ascii="Courier New" w:eastAsia="Times New Roman" w:hAnsi="Courier New" w:cs="Courier New"/>
          <w:sz w:val="20"/>
          <w:szCs w:val="20"/>
        </w:rPr>
        <w:t>2. Exp→ term</w:t>
      </w:r>
      <w:bookmarkEnd w:id="18"/>
    </w:p>
    <w:p w14:paraId="06753D70" w14:textId="77777777" w:rsidR="00907FDD" w:rsidRPr="00907FDD" w:rsidRDefault="00907FDD" w:rsidP="00907FDD">
      <w:pPr>
        <w:outlineLvl w:val="2"/>
        <w:rPr>
          <w:rFonts w:ascii="Courier New" w:eastAsia="Times New Roman" w:hAnsi="Courier New" w:cs="Courier New"/>
          <w:sz w:val="20"/>
          <w:szCs w:val="20"/>
        </w:rPr>
      </w:pPr>
      <w:bookmarkStart w:id="19" w:name="_Toc185124269"/>
      <w:r w:rsidRPr="00907FDD">
        <w:rPr>
          <w:rFonts w:ascii="Courier New" w:eastAsia="Times New Roman" w:hAnsi="Courier New" w:cs="Courier New"/>
          <w:sz w:val="20"/>
          <w:szCs w:val="20"/>
        </w:rPr>
        <w:t>4. Term → Term Mulop Factor</w:t>
      </w:r>
      <w:bookmarkEnd w:id="19"/>
    </w:p>
    <w:p w14:paraId="5AC29EF1" w14:textId="77777777" w:rsidR="00907FDD" w:rsidRPr="00907FDD" w:rsidRDefault="00907FDD" w:rsidP="00907FDD">
      <w:pPr>
        <w:outlineLvl w:val="2"/>
        <w:rPr>
          <w:rFonts w:ascii="Courier New" w:eastAsia="Times New Roman" w:hAnsi="Courier New" w:cs="Courier New"/>
          <w:sz w:val="20"/>
          <w:szCs w:val="20"/>
        </w:rPr>
      </w:pPr>
      <w:bookmarkStart w:id="20" w:name="_Toc185124270"/>
      <w:r w:rsidRPr="00907FDD">
        <w:rPr>
          <w:rFonts w:ascii="Courier New" w:eastAsia="Times New Roman" w:hAnsi="Courier New" w:cs="Courier New"/>
          <w:sz w:val="20"/>
          <w:szCs w:val="20"/>
        </w:rPr>
        <w:t>5. Term → Factor</w:t>
      </w:r>
      <w:bookmarkEnd w:id="20"/>
    </w:p>
    <w:p w14:paraId="775878A9" w14:textId="77777777" w:rsidR="00907FDD" w:rsidRPr="00907FDD" w:rsidRDefault="00907FDD" w:rsidP="00907FDD">
      <w:pPr>
        <w:outlineLvl w:val="2"/>
        <w:rPr>
          <w:rFonts w:ascii="Courier New" w:eastAsia="Times New Roman" w:hAnsi="Courier New" w:cs="Courier New"/>
          <w:sz w:val="20"/>
          <w:szCs w:val="20"/>
        </w:rPr>
      </w:pPr>
      <w:bookmarkStart w:id="21" w:name="_Toc185124271"/>
      <w:r w:rsidRPr="00907FDD">
        <w:rPr>
          <w:rFonts w:ascii="Courier New" w:eastAsia="Times New Roman" w:hAnsi="Courier New" w:cs="Courier New"/>
          <w:sz w:val="20"/>
          <w:szCs w:val="20"/>
        </w:rPr>
        <w:t>5. Factor → (Exp) | id | num</w:t>
      </w:r>
      <w:bookmarkEnd w:id="21"/>
    </w:p>
    <w:p w14:paraId="1819E7EE" w14:textId="77777777" w:rsidR="00907FDD" w:rsidRPr="00907FDD" w:rsidRDefault="00907FDD" w:rsidP="00907FDD">
      <w:pPr>
        <w:outlineLvl w:val="2"/>
        <w:rPr>
          <w:rFonts w:ascii="Courier New" w:eastAsia="Times New Roman" w:hAnsi="Courier New" w:cs="Courier New"/>
          <w:sz w:val="20"/>
          <w:szCs w:val="20"/>
        </w:rPr>
      </w:pPr>
      <w:bookmarkStart w:id="22" w:name="_Toc185124272"/>
      <w:r w:rsidRPr="00907FDD">
        <w:rPr>
          <w:rFonts w:ascii="Courier New" w:eastAsia="Times New Roman" w:hAnsi="Courier New" w:cs="Courier New"/>
          <w:sz w:val="20"/>
          <w:szCs w:val="20"/>
        </w:rPr>
        <w:t xml:space="preserve">6. Mulop → </w:t>
      </w:r>
      <w:proofErr w:type="gramStart"/>
      <w:r w:rsidRPr="00907FDD">
        <w:rPr>
          <w:rFonts w:ascii="Courier New" w:eastAsia="Times New Roman" w:hAnsi="Courier New" w:cs="Courier New"/>
          <w:sz w:val="20"/>
          <w:szCs w:val="20"/>
        </w:rPr>
        <w:t>*,/</w:t>
      </w:r>
      <w:bookmarkEnd w:id="22"/>
      <w:proofErr w:type="gramEnd"/>
    </w:p>
    <w:p w14:paraId="6A18186E" w14:textId="77777777" w:rsidR="00907FDD" w:rsidRDefault="00907FDD" w:rsidP="00907FDD">
      <w:pPr>
        <w:outlineLvl w:val="2"/>
        <w:rPr>
          <w:rFonts w:ascii="Courier New" w:eastAsia="Times New Roman" w:hAnsi="Courier New" w:cs="Courier New"/>
          <w:sz w:val="20"/>
          <w:szCs w:val="20"/>
        </w:rPr>
      </w:pPr>
      <w:bookmarkStart w:id="23" w:name="_Toc185124273"/>
      <w:r w:rsidRPr="00907FDD">
        <w:rPr>
          <w:rFonts w:ascii="Courier New" w:eastAsia="Times New Roman" w:hAnsi="Courier New" w:cs="Courier New"/>
          <w:sz w:val="20"/>
          <w:szCs w:val="20"/>
        </w:rPr>
        <w:t xml:space="preserve">7.add_op → </w:t>
      </w:r>
      <w:proofErr w:type="gramStart"/>
      <w:r w:rsidRPr="00907FDD">
        <w:rPr>
          <w:rFonts w:ascii="Courier New" w:eastAsia="Times New Roman" w:hAnsi="Courier New" w:cs="Courier New"/>
          <w:sz w:val="20"/>
          <w:szCs w:val="20"/>
        </w:rPr>
        <w:t>+,-</w:t>
      </w:r>
      <w:bookmarkEnd w:id="23"/>
      <w:proofErr w:type="gramEnd"/>
    </w:p>
    <w:p w14:paraId="183E0B33" w14:textId="77777777" w:rsidR="00AC7F39" w:rsidRDefault="00AC7F39" w:rsidP="00CA68EF">
      <w:pPr>
        <w:jc w:val="center"/>
        <w:rPr>
          <w:sz w:val="28"/>
          <w:szCs w:val="28"/>
        </w:rPr>
      </w:pPr>
    </w:p>
    <w:p w14:paraId="038D0512" w14:textId="77777777" w:rsidR="00AC7F39" w:rsidRDefault="00AC7F39" w:rsidP="00CA68EF">
      <w:pPr>
        <w:jc w:val="center"/>
        <w:rPr>
          <w:sz w:val="28"/>
          <w:szCs w:val="28"/>
        </w:rPr>
      </w:pPr>
    </w:p>
    <w:p w14:paraId="1C4D8622" w14:textId="07F0CF6E" w:rsidR="00A7702E" w:rsidRDefault="00A7702E" w:rsidP="00A7702E">
      <w:pPr>
        <w:pStyle w:val="Heading1"/>
        <w:rPr>
          <w:u w:val="single"/>
        </w:rPr>
      </w:pPr>
      <w:bookmarkStart w:id="24" w:name="_Toc185124274"/>
      <w:r>
        <w:rPr>
          <w:u w:val="single"/>
        </w:rPr>
        <w:t>5</w:t>
      </w:r>
      <w:r w:rsidRPr="00A7702E">
        <w:rPr>
          <w:u w:val="single"/>
          <w:vertAlign w:val="superscript"/>
        </w:rPr>
        <w:t>th</w:t>
      </w:r>
      <w:r>
        <w:rPr>
          <w:u w:val="single"/>
        </w:rPr>
        <w:t>: project implementation</w:t>
      </w:r>
      <w:bookmarkEnd w:id="24"/>
    </w:p>
    <w:p w14:paraId="7AA376D3" w14:textId="09EDEE72" w:rsidR="00AC7F39" w:rsidRDefault="00AC7F39" w:rsidP="00CD1C3F">
      <w:pPr>
        <w:rPr>
          <w:sz w:val="28"/>
          <w:szCs w:val="28"/>
        </w:rPr>
      </w:pPr>
    </w:p>
    <w:p w14:paraId="240E21CA" w14:textId="62182BF6" w:rsidR="001D379E" w:rsidRDefault="001D379E" w:rsidP="001D379E">
      <w:pPr>
        <w:rPr>
          <w:sz w:val="28"/>
          <w:szCs w:val="28"/>
          <w:u w:val="single"/>
        </w:rPr>
      </w:pPr>
      <w:r w:rsidRPr="009B14E2">
        <w:rPr>
          <w:sz w:val="28"/>
          <w:szCs w:val="28"/>
          <w:u w:val="single"/>
        </w:rPr>
        <w:t>1</w:t>
      </w:r>
      <w:r w:rsidRPr="009B14E2">
        <w:rPr>
          <w:sz w:val="28"/>
          <w:szCs w:val="28"/>
          <w:u w:val="single"/>
          <w:vertAlign w:val="superscript"/>
        </w:rPr>
        <w:t>st</w:t>
      </w:r>
      <w:r w:rsidRPr="009B14E2">
        <w:rPr>
          <w:sz w:val="28"/>
          <w:szCs w:val="28"/>
          <w:u w:val="single"/>
        </w:rPr>
        <w:t xml:space="preserve">: </w:t>
      </w:r>
      <w:r w:rsidR="00310403" w:rsidRPr="009B14E2">
        <w:rPr>
          <w:sz w:val="28"/>
          <w:szCs w:val="28"/>
          <w:u w:val="single"/>
        </w:rPr>
        <w:t xml:space="preserve">put </w:t>
      </w:r>
      <w:r w:rsidRPr="009B14E2">
        <w:rPr>
          <w:sz w:val="28"/>
          <w:szCs w:val="28"/>
          <w:u w:val="single"/>
        </w:rPr>
        <w:t xml:space="preserve">imports </w:t>
      </w:r>
      <w:r w:rsidR="00310403" w:rsidRPr="009B14E2">
        <w:rPr>
          <w:sz w:val="28"/>
          <w:szCs w:val="28"/>
          <w:u w:val="single"/>
        </w:rPr>
        <w:t xml:space="preserve">for </w:t>
      </w:r>
      <w:r w:rsidRPr="009B14E2">
        <w:rPr>
          <w:sz w:val="28"/>
          <w:szCs w:val="28"/>
          <w:u w:val="single"/>
        </w:rPr>
        <w:t xml:space="preserve">some libraries </w:t>
      </w:r>
    </w:p>
    <w:p w14:paraId="31A052EE" w14:textId="4BD737EB" w:rsidR="009B14E2" w:rsidRDefault="009B14E2" w:rsidP="009B14E2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re: used for regular expressions </w:t>
      </w:r>
    </w:p>
    <w:p w14:paraId="1458FFCE" w14:textId="110EF045" w:rsidR="009B14E2" w:rsidRDefault="009B14E2" w:rsidP="009B14E2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binary tree: to make binary tree in syntax and in semantic phases </w:t>
      </w:r>
    </w:p>
    <w:p w14:paraId="70189E56" w14:textId="00023F3D" w:rsidR="009B14E2" w:rsidRPr="009B14E2" w:rsidRDefault="009B14E2" w:rsidP="009B14E2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ipython.display</w:t>
      </w:r>
      <w:proofErr w:type="gramEnd"/>
      <w:r>
        <w:rPr>
          <w:rFonts w:ascii="Times New Roman" w:eastAsia="Times New Roman" w:hAnsi="Times New Roman" w:cs="Times New Roman"/>
        </w:rPr>
        <w:t xml:space="preserve"> and widgets : to support Gui </w:t>
      </w:r>
    </w:p>
    <w:p w14:paraId="09237358" w14:textId="77777777" w:rsidR="001D379E" w:rsidRPr="001D379E" w:rsidRDefault="001D379E" w:rsidP="001D379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D379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re</w:t>
      </w:r>
    </w:p>
    <w:p w14:paraId="300CB53C" w14:textId="77777777" w:rsidR="001D379E" w:rsidRPr="001D379E" w:rsidRDefault="001D379E" w:rsidP="001D379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D379E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>binarytree</w:t>
      </w:r>
      <w:proofErr w:type="spellEnd"/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1D379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Node</w:t>
      </w:r>
    </w:p>
    <w:p w14:paraId="72919676" w14:textId="77777777" w:rsidR="001D379E" w:rsidRPr="001D379E" w:rsidRDefault="001D379E" w:rsidP="001D379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D379E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>IPython.display</w:t>
      </w:r>
      <w:proofErr w:type="spellEnd"/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1D379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display</w:t>
      </w:r>
    </w:p>
    <w:p w14:paraId="56461AA3" w14:textId="77777777" w:rsidR="001D379E" w:rsidRPr="001D379E" w:rsidRDefault="001D379E" w:rsidP="001D379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D379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>ipywidgets</w:t>
      </w:r>
      <w:proofErr w:type="spellEnd"/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1D379E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D37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widgets</w:t>
      </w:r>
    </w:p>
    <w:p w14:paraId="06BA2C7F" w14:textId="77777777" w:rsidR="001D379E" w:rsidRDefault="001D379E" w:rsidP="001D379E">
      <w:pPr>
        <w:rPr>
          <w:sz w:val="28"/>
          <w:szCs w:val="28"/>
        </w:rPr>
      </w:pPr>
    </w:p>
    <w:p w14:paraId="0491A29E" w14:textId="44CC6F2F" w:rsidR="00310403" w:rsidRDefault="00310403" w:rsidP="00310403">
      <w:pPr>
        <w:rPr>
          <w:sz w:val="28"/>
          <w:szCs w:val="28"/>
          <w:u w:val="single"/>
        </w:rPr>
      </w:pPr>
      <w:r w:rsidRPr="005052FF">
        <w:rPr>
          <w:sz w:val="28"/>
          <w:szCs w:val="28"/>
          <w:u w:val="single"/>
        </w:rPr>
        <w:t>2</w:t>
      </w:r>
      <w:r w:rsidRPr="005052FF">
        <w:rPr>
          <w:sz w:val="28"/>
          <w:szCs w:val="28"/>
          <w:u w:val="single"/>
          <w:vertAlign w:val="superscript"/>
        </w:rPr>
        <w:t>nd</w:t>
      </w:r>
      <w:r w:rsidRPr="005052FF">
        <w:rPr>
          <w:sz w:val="28"/>
          <w:szCs w:val="28"/>
          <w:u w:val="single"/>
        </w:rPr>
        <w:t>: define tokens, special symbols, regular expression</w:t>
      </w:r>
    </w:p>
    <w:p w14:paraId="638523C9" w14:textId="1A9C7AEA" w:rsidR="005052FF" w:rsidRDefault="005052FF" w:rsidP="005052FF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 w:rsidRPr="005052FF">
        <w:rPr>
          <w:rFonts w:asciiTheme="majorBidi" w:hAnsiTheme="majorBidi" w:cstheme="majorBidi"/>
        </w:rPr>
        <w:t>Define variables as reserved words and special symbols</w:t>
      </w:r>
      <w:r>
        <w:rPr>
          <w:rFonts w:asciiTheme="majorBidi" w:hAnsiTheme="majorBidi" w:cstheme="majorBidi"/>
        </w:rPr>
        <w:t>.</w:t>
      </w:r>
    </w:p>
    <w:p w14:paraId="4172FBA7" w14:textId="41F976AC" w:rsidR="005052FF" w:rsidRDefault="005052FF" w:rsidP="005052FF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Define regular expressions as:</w:t>
      </w:r>
      <w:r w:rsidRPr="005052FF">
        <w:t xml:space="preserve"> </w:t>
      </w:r>
      <w:r w:rsidRPr="005052FF">
        <w:rPr>
          <w:rFonts w:asciiTheme="majorBidi" w:hAnsiTheme="majorBidi" w:cstheme="majorBidi"/>
        </w:rPr>
        <w:t>Matches valid identifiers: a sequence starting with a letter or underscore, followed by letters, digits, or underscores</w:t>
      </w:r>
      <w:r>
        <w:rPr>
          <w:rFonts w:asciiTheme="majorBidi" w:hAnsiTheme="majorBidi" w:cstheme="majorBidi"/>
        </w:rPr>
        <w:t xml:space="preserve">, </w:t>
      </w:r>
      <w:r w:rsidRPr="005052FF">
        <w:rPr>
          <w:rFonts w:asciiTheme="majorBidi" w:hAnsiTheme="majorBidi" w:cstheme="majorBidi"/>
        </w:rPr>
        <w:t>matches floating-point numbers, matches integers, matches comments that start with %% and are followed by letters.</w:t>
      </w:r>
    </w:p>
    <w:p w14:paraId="4356A63A" w14:textId="0A834AAB" w:rsidR="005052FF" w:rsidRDefault="005052FF" w:rsidP="005052FF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Define some functions takes token as parameter to see which is reserved, symbolic,</w:t>
      </w:r>
    </w:p>
    <w:p w14:paraId="63EC7CE3" w14:textId="601C5998" w:rsidR="005052FF" w:rsidRPr="00355735" w:rsidRDefault="005052FF" w:rsidP="00355735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 </w:t>
      </w:r>
      <w:proofErr w:type="gramStart"/>
      <w:r w:rsidRPr="005052FF">
        <w:rPr>
          <w:rFonts w:asciiTheme="majorBidi" w:hAnsiTheme="majorBidi" w:cstheme="majorBidi"/>
          <w:b/>
          <w:bCs/>
        </w:rPr>
        <w:t>re.fullmatch</w:t>
      </w:r>
      <w:proofErr w:type="gramEnd"/>
      <w:r w:rsidRPr="005052FF">
        <w:rPr>
          <w:rFonts w:asciiTheme="majorBidi" w:hAnsiTheme="majorBidi" w:cstheme="majorBidi"/>
        </w:rPr>
        <w:t xml:space="preserve"> to check if the token matches the identifier pattern.</w:t>
      </w:r>
    </w:p>
    <w:p w14:paraId="05933ED2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CDD9FC7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reserved_words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'if'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'then'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'else'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'end'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'repeat'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'until'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'read'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'write'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F5B8E28" w14:textId="175A78F2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special_symbols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'+'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'*'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'/'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'='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'&lt;'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'('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')'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';'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gramStart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':=</w:t>
      </w:r>
      <w:proofErr w:type="gramEnd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'{'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'}'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6696382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identifier_pattern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r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'[a-</w:t>
      </w:r>
      <w:proofErr w:type="spellStart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zA</w:t>
      </w:r>
      <w:proofErr w:type="spellEnd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-Z</w:t>
      </w:r>
      <w:proofErr w:type="gramStart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_][</w:t>
      </w:r>
      <w:proofErr w:type="gramEnd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a-zA-Z0-9_]*'</w:t>
      </w:r>
    </w:p>
    <w:p w14:paraId="641B36EF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float_pattern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r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'\b\d+\.\d+\b'</w:t>
      </w:r>
    </w:p>
    <w:p w14:paraId="03175E52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int_pattern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r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'\b\d+\b'</w:t>
      </w:r>
    </w:p>
    <w:p w14:paraId="7A15A6C0" w14:textId="11FFA49B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comment_pattern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r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'%%[a-</w:t>
      </w:r>
      <w:proofErr w:type="spellStart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zA</w:t>
      </w:r>
      <w:proofErr w:type="spellEnd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-</w:t>
      </w:r>
      <w:proofErr w:type="gramStart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Z]*</w:t>
      </w:r>
      <w:proofErr w:type="gramEnd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</w:p>
    <w:p w14:paraId="2BAB1886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795E26"/>
          <w:sz w:val="21"/>
          <w:szCs w:val="21"/>
        </w:rPr>
        <w:t>is_reserved_word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001080"/>
          <w:sz w:val="21"/>
          <w:szCs w:val="21"/>
        </w:rPr>
        <w:t>token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5DD8A16C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reserved_words</w:t>
      </w:r>
      <w:proofErr w:type="spellEnd"/>
    </w:p>
    <w:p w14:paraId="5AB596C8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3665BBD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lastRenderedPageBreak/>
        <w:t>def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795E26"/>
          <w:sz w:val="21"/>
          <w:szCs w:val="21"/>
        </w:rPr>
        <w:t>is_special_symbol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001080"/>
          <w:sz w:val="21"/>
          <w:szCs w:val="21"/>
        </w:rPr>
        <w:t>token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08DA166A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special_symbols</w:t>
      </w:r>
      <w:proofErr w:type="spellEnd"/>
    </w:p>
    <w:p w14:paraId="319A8F30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1740480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795E26"/>
          <w:sz w:val="21"/>
          <w:szCs w:val="21"/>
        </w:rPr>
        <w:t>is_identifier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001080"/>
          <w:sz w:val="21"/>
          <w:szCs w:val="21"/>
        </w:rPr>
        <w:t>token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2ADD50BB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re.fullmatch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identifier_pattern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, token)</w:t>
      </w:r>
    </w:p>
    <w:p w14:paraId="076EF28C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65BABD1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795E26"/>
          <w:sz w:val="21"/>
          <w:szCs w:val="21"/>
        </w:rPr>
        <w:t>is_float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001080"/>
          <w:sz w:val="21"/>
          <w:szCs w:val="21"/>
        </w:rPr>
        <w:t>token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45DB4B4A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re.fullmatch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float_pattern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, token)</w:t>
      </w:r>
    </w:p>
    <w:p w14:paraId="08E431F9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55DDA00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795E26"/>
          <w:sz w:val="21"/>
          <w:szCs w:val="21"/>
        </w:rPr>
        <w:t>is_int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001080"/>
          <w:sz w:val="21"/>
          <w:szCs w:val="21"/>
        </w:rPr>
        <w:t>token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6C8102D8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re.fullmatch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int_pattern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, token)</w:t>
      </w:r>
    </w:p>
    <w:p w14:paraId="2C57184C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44BF0F4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795E26"/>
          <w:sz w:val="21"/>
          <w:szCs w:val="21"/>
        </w:rPr>
        <w:t>is_comment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001080"/>
          <w:sz w:val="21"/>
          <w:szCs w:val="21"/>
        </w:rPr>
        <w:t>token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10679636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re.fullmatch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comment_pattern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, token)</w:t>
      </w:r>
    </w:p>
    <w:p w14:paraId="70FA59B9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B834B4" w14:textId="77777777" w:rsidR="00310403" w:rsidRDefault="00310403" w:rsidP="00310403">
      <w:pPr>
        <w:rPr>
          <w:sz w:val="28"/>
          <w:szCs w:val="28"/>
        </w:rPr>
      </w:pPr>
    </w:p>
    <w:p w14:paraId="695F0F4F" w14:textId="77777777" w:rsidR="00355735" w:rsidRDefault="00310403" w:rsidP="00355735">
      <w:pPr>
        <w:rPr>
          <w:sz w:val="28"/>
          <w:szCs w:val="28"/>
          <w:u w:val="single"/>
        </w:rPr>
      </w:pPr>
      <w:r w:rsidRPr="00355735">
        <w:rPr>
          <w:sz w:val="28"/>
          <w:szCs w:val="28"/>
          <w:u w:val="single"/>
        </w:rPr>
        <w:t>3</w:t>
      </w:r>
      <w:r w:rsidR="00CD1C3F" w:rsidRPr="00355735">
        <w:rPr>
          <w:sz w:val="28"/>
          <w:szCs w:val="28"/>
          <w:u w:val="single"/>
          <w:vertAlign w:val="superscript"/>
        </w:rPr>
        <w:t>rd</w:t>
      </w:r>
      <w:r w:rsidR="00CD1C3F" w:rsidRPr="00355735">
        <w:rPr>
          <w:sz w:val="28"/>
          <w:szCs w:val="28"/>
          <w:u w:val="single"/>
        </w:rPr>
        <w:t>: define</w:t>
      </w:r>
      <w:r w:rsidRPr="00355735">
        <w:rPr>
          <w:sz w:val="28"/>
          <w:szCs w:val="28"/>
          <w:u w:val="single"/>
        </w:rPr>
        <w:t xml:space="preserve"> </w:t>
      </w:r>
      <w:r w:rsidR="00355735" w:rsidRPr="00355735">
        <w:rPr>
          <w:sz w:val="28"/>
          <w:szCs w:val="28"/>
          <w:u w:val="single"/>
        </w:rPr>
        <w:t>lexical phase: Preprocess</w:t>
      </w:r>
      <w:r w:rsidRPr="00355735">
        <w:rPr>
          <w:sz w:val="28"/>
          <w:szCs w:val="28"/>
          <w:u w:val="single"/>
        </w:rPr>
        <w:t xml:space="preserve"> equation:</w:t>
      </w:r>
    </w:p>
    <w:p w14:paraId="609155F4" w14:textId="0D9751AF" w:rsidR="00355735" w:rsidRPr="00355735" w:rsidRDefault="00355735" w:rsidP="00355735">
      <w:pPr>
        <w:pStyle w:val="ListParagraph"/>
        <w:numPr>
          <w:ilvl w:val="0"/>
          <w:numId w:val="17"/>
        </w:numPr>
        <w:rPr>
          <w:rFonts w:ascii="Courier New" w:eastAsia="Times New Roman" w:hAnsi="Courier New" w:cs="Courier New"/>
          <w:color w:val="0000FF"/>
          <w:sz w:val="21"/>
          <w:szCs w:val="21"/>
        </w:rPr>
      </w:pPr>
      <w:r>
        <w:rPr>
          <w:rFonts w:asciiTheme="majorBidi" w:hAnsiTheme="majorBidi" w:cstheme="majorBidi"/>
        </w:rPr>
        <w:t>To define lexical phase</w:t>
      </w:r>
    </w:p>
    <w:p w14:paraId="13C83632" w14:textId="4246A7EA" w:rsidR="00355735" w:rsidRPr="00355735" w:rsidRDefault="00355735" w:rsidP="00355735">
      <w:pPr>
        <w:pStyle w:val="ListParagraph"/>
        <w:numPr>
          <w:ilvl w:val="0"/>
          <w:numId w:val="17"/>
        </w:numPr>
        <w:rPr>
          <w:rFonts w:ascii="Courier New" w:eastAsia="Times New Roman" w:hAnsi="Courier New" w:cs="Courier New"/>
          <w:color w:val="0000FF"/>
          <w:sz w:val="21"/>
          <w:szCs w:val="21"/>
        </w:rPr>
      </w:pPr>
      <w:r>
        <w:rPr>
          <w:rFonts w:asciiTheme="majorBidi" w:hAnsiTheme="majorBidi" w:cstheme="majorBidi"/>
        </w:rPr>
        <w:t>Change pi to 3.14</w:t>
      </w:r>
    </w:p>
    <w:p w14:paraId="0DB16F47" w14:textId="77777777" w:rsidR="00355735" w:rsidRPr="00355735" w:rsidRDefault="00355735" w:rsidP="00355735">
      <w:pPr>
        <w:pStyle w:val="ListParagraph"/>
        <w:numPr>
          <w:ilvl w:val="0"/>
          <w:numId w:val="17"/>
        </w:numPr>
        <w:rPr>
          <w:rFonts w:ascii="Courier New" w:eastAsia="Times New Roman" w:hAnsi="Courier New" w:cs="Courier New"/>
          <w:color w:val="0000FF"/>
          <w:sz w:val="21"/>
          <w:szCs w:val="21"/>
        </w:rPr>
      </w:pPr>
      <w:r>
        <w:rPr>
          <w:rFonts w:asciiTheme="majorBidi" w:hAnsiTheme="majorBidi" w:cstheme="majorBidi"/>
        </w:rPr>
        <w:t>Put* before ()</w:t>
      </w:r>
    </w:p>
    <w:p w14:paraId="39DB5DC3" w14:textId="4A06BD70" w:rsidR="00355735" w:rsidRPr="00355735" w:rsidRDefault="00355735" w:rsidP="00355735">
      <w:pPr>
        <w:pStyle w:val="ListParagraph"/>
        <w:numPr>
          <w:ilvl w:val="0"/>
          <w:numId w:val="17"/>
        </w:numPr>
        <w:rPr>
          <w:rFonts w:ascii="Courier New" w:eastAsia="Times New Roman" w:hAnsi="Courier New" w:cs="Courier New"/>
          <w:color w:val="0000FF"/>
          <w:sz w:val="21"/>
          <w:szCs w:val="21"/>
        </w:rPr>
      </w:pPr>
      <w:r w:rsidRPr="00355735">
        <w:rPr>
          <w:rFonts w:asciiTheme="majorBidi" w:hAnsiTheme="majorBidi" w:cstheme="majorBidi"/>
        </w:rPr>
        <w:t>Tokenization:</w:t>
      </w:r>
      <w:r w:rsidRPr="00355735">
        <w:t xml:space="preserve"> </w:t>
      </w:r>
      <w:r w:rsidRPr="00355735">
        <w:rPr>
          <w:rFonts w:asciiTheme="majorBidi" w:hAnsiTheme="majorBidi" w:cstheme="majorBidi"/>
        </w:rPr>
        <w:t>Extracts tokens from the equation using regular expressions. Matches identifiers, numbers, symbols, and operators.</w:t>
      </w:r>
    </w:p>
    <w:p w14:paraId="49E72B6D" w14:textId="77777777" w:rsidR="00355735" w:rsidRPr="00355735" w:rsidRDefault="00355735" w:rsidP="00355735">
      <w:pPr>
        <w:pStyle w:val="ListParagraph"/>
        <w:numPr>
          <w:ilvl w:val="0"/>
          <w:numId w:val="17"/>
        </w:numPr>
        <w:rPr>
          <w:rStyle w:val="HTMLCode"/>
          <w:rFonts w:eastAsiaTheme="minorHAnsi"/>
          <w:color w:val="0000FF"/>
          <w:sz w:val="24"/>
          <w:szCs w:val="24"/>
        </w:rPr>
      </w:pPr>
      <w:r w:rsidRPr="00355735">
        <w:t xml:space="preserve">Initializes a dictionary for mapping unique identifiers to </w:t>
      </w:r>
      <w:r>
        <w:rPr>
          <w:rStyle w:val="HTMLCode"/>
          <w:rFonts w:eastAsiaTheme="minorHAnsi"/>
          <w:sz w:val="24"/>
          <w:szCs w:val="24"/>
        </w:rPr>
        <w:t>id</w:t>
      </w:r>
    </w:p>
    <w:p w14:paraId="7531DA2D" w14:textId="77777777" w:rsidR="00355735" w:rsidRPr="00355735" w:rsidRDefault="00355735" w:rsidP="00355735">
      <w:pPr>
        <w:pStyle w:val="ListParagraph"/>
        <w:numPr>
          <w:ilvl w:val="0"/>
          <w:numId w:val="17"/>
        </w:numPr>
        <w:rPr>
          <w:rFonts w:ascii="Courier New" w:eastAsia="Times New Roman" w:hAnsi="Courier New" w:cs="Courier New"/>
          <w:color w:val="0000FF"/>
        </w:rPr>
      </w:pPr>
      <w:r w:rsidRPr="00355735">
        <w:rPr>
          <w:rFonts w:ascii="Times New Roman" w:eastAsia="Times New Roman" w:hAnsi="Times New Roman" w:cs="Times New Roman"/>
        </w:rPr>
        <w:t>Iterates over tokens and processes them based on their type:</w:t>
      </w:r>
      <w:r>
        <w:rPr>
          <w:rFonts w:ascii="Times New Roman" w:eastAsia="Times New Roman" w:hAnsi="Times New Roman" w:cs="Times New Roman"/>
        </w:rPr>
        <w:t xml:space="preserve"> </w:t>
      </w:r>
      <w:r w:rsidRPr="00355735">
        <w:rPr>
          <w:rFonts w:ascii="Times New Roman" w:eastAsia="Times New Roman" w:hAnsi="Times New Roman" w:cs="Times New Roman"/>
        </w:rPr>
        <w:t>Reserved words and special symbols are directly added to the new expression</w:t>
      </w:r>
      <w:r>
        <w:rPr>
          <w:rFonts w:ascii="Times New Roman" w:eastAsia="Times New Roman" w:hAnsi="Times New Roman" w:cs="Times New Roman"/>
        </w:rPr>
        <w:t>.</w:t>
      </w:r>
      <w:r w:rsidRPr="00355735">
        <w:rPr>
          <w:rFonts w:ascii="Times New Roman" w:eastAsia="Times New Roman" w:hAnsi="Times New Roman" w:cs="Times New Roman"/>
        </w:rPr>
        <w:t xml:space="preserve"> Numbers (floats or integers) are also directly added.</w:t>
      </w:r>
    </w:p>
    <w:p w14:paraId="56687B08" w14:textId="6FAFA2B3" w:rsidR="00355735" w:rsidRPr="00355735" w:rsidRDefault="00355735" w:rsidP="00355735">
      <w:pPr>
        <w:pStyle w:val="ListParagraph"/>
        <w:numPr>
          <w:ilvl w:val="0"/>
          <w:numId w:val="17"/>
        </w:numPr>
        <w:rPr>
          <w:rFonts w:ascii="Courier New" w:eastAsia="Times New Roman" w:hAnsi="Courier New" w:cs="Courier New"/>
          <w:color w:val="0000FF"/>
        </w:rPr>
      </w:pPr>
      <w:r w:rsidRPr="00355735">
        <w:rPr>
          <w:rFonts w:ascii="Times New Roman" w:eastAsia="Times New Roman" w:hAnsi="Times New Roman" w:cs="Times New Roman"/>
        </w:rPr>
        <w:t xml:space="preserve"> For each identifier, checks if it’s already mapped to an </w:t>
      </w:r>
      <w:r w:rsidRPr="00355735">
        <w:rPr>
          <w:rFonts w:ascii="Courier New" w:eastAsia="Times New Roman" w:hAnsi="Courier New" w:cs="Courier New"/>
          <w:sz w:val="20"/>
          <w:szCs w:val="20"/>
        </w:rPr>
        <w:t>id</w:t>
      </w:r>
      <w:r w:rsidRPr="00355735">
        <w:rPr>
          <w:rFonts w:ascii="Times New Roman" w:eastAsia="Times New Roman" w:hAnsi="Times New Roman" w:cs="Times New Roman"/>
        </w:rPr>
        <w:t xml:space="preserve">. If not, assigns a new </w:t>
      </w:r>
      <w:r w:rsidRPr="00355735">
        <w:rPr>
          <w:rFonts w:ascii="Courier New" w:eastAsia="Times New Roman" w:hAnsi="Courier New" w:cs="Courier New"/>
          <w:sz w:val="20"/>
          <w:szCs w:val="20"/>
        </w:rPr>
        <w:t>id</w:t>
      </w:r>
      <w:r w:rsidRPr="00355735">
        <w:rPr>
          <w:rFonts w:ascii="Times New Roman" w:eastAsia="Times New Roman" w:hAnsi="Times New Roman" w:cs="Times New Roman"/>
        </w:rPr>
        <w:t xml:space="preserve"> placeholder (</w:t>
      </w:r>
      <w:r w:rsidRPr="00355735">
        <w:rPr>
          <w:rFonts w:ascii="Courier New" w:eastAsia="Times New Roman" w:hAnsi="Courier New" w:cs="Courier New"/>
          <w:sz w:val="20"/>
          <w:szCs w:val="20"/>
        </w:rPr>
        <w:t>id1</w:t>
      </w:r>
      <w:r w:rsidRPr="00355735">
        <w:rPr>
          <w:rFonts w:ascii="Times New Roman" w:eastAsia="Times New Roman" w:hAnsi="Times New Roman" w:cs="Times New Roman"/>
        </w:rPr>
        <w:t xml:space="preserve">, </w:t>
      </w:r>
      <w:r w:rsidRPr="00355735">
        <w:rPr>
          <w:rFonts w:ascii="Courier New" w:eastAsia="Times New Roman" w:hAnsi="Courier New" w:cs="Courier New"/>
          <w:sz w:val="20"/>
          <w:szCs w:val="20"/>
        </w:rPr>
        <w:t>id2</w:t>
      </w:r>
      <w:r w:rsidRPr="00355735">
        <w:rPr>
          <w:rFonts w:ascii="Times New Roman" w:eastAsia="Times New Roman" w:hAnsi="Times New Roman" w:cs="Times New Roman"/>
        </w:rPr>
        <w:t>, etc.) and updates the mapping.</w:t>
      </w:r>
    </w:p>
    <w:p w14:paraId="6934C2C9" w14:textId="77777777" w:rsidR="00355735" w:rsidRPr="00355735" w:rsidRDefault="00355735" w:rsidP="00355735">
      <w:pPr>
        <w:rPr>
          <w:rFonts w:ascii="Courier New" w:eastAsia="Times New Roman" w:hAnsi="Courier New" w:cs="Courier New"/>
          <w:color w:val="0000FF"/>
          <w:sz w:val="21"/>
          <w:szCs w:val="21"/>
        </w:rPr>
      </w:pPr>
    </w:p>
    <w:p w14:paraId="1DF7DC62" w14:textId="03CA9511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795E26"/>
          <w:sz w:val="21"/>
          <w:szCs w:val="21"/>
        </w:rPr>
        <w:t>preprocess_equation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001080"/>
          <w:sz w:val="21"/>
          <w:szCs w:val="21"/>
        </w:rPr>
        <w:t>equation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48CE54D9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equation =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equation.replace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'pi'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'3.14'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E99D9FB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equation =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equation.replace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'PI'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'3.14'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F4C4128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equation =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re.sub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(r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'(\</w:t>
      </w:r>
      <w:proofErr w:type="gramStart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d)(</w:t>
      </w:r>
      <w:proofErr w:type="gramEnd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\()'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, r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'\1 * \2'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, equation)</w:t>
      </w:r>
    </w:p>
    <w:p w14:paraId="0B6C869B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D74B170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tokens =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re.findall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(r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'[\w.]+|:=|[+\-*/=&lt;&gt;();{}]'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, equation)</w:t>
      </w:r>
    </w:p>
    <w:p w14:paraId="60C7FA51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unique_identifiers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{}</w:t>
      </w:r>
    </w:p>
    <w:p w14:paraId="72DACD17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new_expression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[]</w:t>
      </w:r>
    </w:p>
    <w:p w14:paraId="4EFAD920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id_counter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310403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</w:p>
    <w:p w14:paraId="08687E84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BCA31EC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tokens:</w:t>
      </w:r>
    </w:p>
    <w:p w14:paraId="06E9E568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is_reserved_word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561282DF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new_</w:t>
      </w:r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expression.append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</w:t>
      </w:r>
    </w:p>
    <w:p w14:paraId="1F3398C7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is_special_symbol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1978D620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new_</w:t>
      </w:r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expression.append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</w:t>
      </w:r>
    </w:p>
    <w:p w14:paraId="4BBB3635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is_float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is_int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681B6C03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new_</w:t>
      </w:r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expression.append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</w:t>
      </w:r>
    </w:p>
    <w:p w14:paraId="7F0BAA58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is_identifier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7D92EA73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not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unique_identifiers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083940FB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id_name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'id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id_counter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</w:p>
    <w:p w14:paraId="177E92C3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unique_identifiers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[token] =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id_name</w:t>
      </w:r>
      <w:proofErr w:type="spellEnd"/>
    </w:p>
    <w:p w14:paraId="6DD0F171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id_counter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+= </w:t>
      </w:r>
      <w:r w:rsidRPr="00310403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</w:p>
    <w:p w14:paraId="03CB7B82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new_</w:t>
      </w:r>
      <w:proofErr w:type="gram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expression.append</w:t>
      </w:r>
      <w:proofErr w:type="spellEnd"/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unique_identifiers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[token])</w:t>
      </w:r>
    </w:p>
    <w:p w14:paraId="304DDCA8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is_comment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3616D5E0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continue</w:t>
      </w:r>
    </w:p>
    <w:p w14:paraId="2517B8BC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A16CD48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raise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310403">
        <w:rPr>
          <w:rFonts w:ascii="Courier New" w:eastAsia="Times New Roman" w:hAnsi="Courier New" w:cs="Courier New"/>
          <w:color w:val="257693"/>
          <w:sz w:val="21"/>
          <w:szCs w:val="21"/>
        </w:rPr>
        <w:t>ValueError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310403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"Unknown</w:t>
      </w:r>
      <w:proofErr w:type="spellEnd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token: 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{token}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7CDF37B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302BBF5" w14:textId="77777777" w:rsidR="00310403" w:rsidRPr="00310403" w:rsidRDefault="00310403" w:rsidP="0031040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10403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" </w:t>
      </w:r>
      <w:proofErr w:type="gramStart"/>
      <w:r w:rsidRPr="00310403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.join</w:t>
      </w:r>
      <w:proofErr w:type="gram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new_expression</w:t>
      </w:r>
      <w:proofErr w:type="spellEnd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), </w:t>
      </w:r>
      <w:proofErr w:type="spellStart"/>
      <w:r w:rsidRPr="00310403">
        <w:rPr>
          <w:rFonts w:ascii="Courier New" w:eastAsia="Times New Roman" w:hAnsi="Courier New" w:cs="Courier New"/>
          <w:color w:val="000000"/>
          <w:sz w:val="21"/>
          <w:szCs w:val="21"/>
        </w:rPr>
        <w:t>unique_identifiers</w:t>
      </w:r>
      <w:proofErr w:type="spellEnd"/>
    </w:p>
    <w:p w14:paraId="7AFE992B" w14:textId="77777777" w:rsidR="00310403" w:rsidRDefault="00310403" w:rsidP="00310403">
      <w:pPr>
        <w:rPr>
          <w:sz w:val="28"/>
          <w:szCs w:val="28"/>
        </w:rPr>
      </w:pPr>
    </w:p>
    <w:p w14:paraId="21F5ED54" w14:textId="1698D20E" w:rsidR="00137C1F" w:rsidRDefault="00137C1F" w:rsidP="00137C1F">
      <w:pPr>
        <w:rPr>
          <w:sz w:val="28"/>
          <w:szCs w:val="28"/>
          <w:u w:val="single"/>
        </w:rPr>
      </w:pPr>
      <w:r w:rsidRPr="009B14E2">
        <w:rPr>
          <w:sz w:val="28"/>
          <w:szCs w:val="28"/>
          <w:u w:val="single"/>
        </w:rPr>
        <w:t>4</w:t>
      </w:r>
      <w:r w:rsidR="00CD1C3F" w:rsidRPr="009B14E2">
        <w:rPr>
          <w:sz w:val="28"/>
          <w:szCs w:val="28"/>
          <w:u w:val="single"/>
          <w:vertAlign w:val="superscript"/>
        </w:rPr>
        <w:t>th</w:t>
      </w:r>
      <w:r w:rsidR="00CD1C3F" w:rsidRPr="009B14E2">
        <w:rPr>
          <w:sz w:val="28"/>
          <w:szCs w:val="28"/>
          <w:u w:val="single"/>
        </w:rPr>
        <w:t>: define</w:t>
      </w:r>
      <w:r w:rsidRPr="009B14E2">
        <w:rPr>
          <w:sz w:val="28"/>
          <w:szCs w:val="28"/>
          <w:u w:val="single"/>
        </w:rPr>
        <w:t xml:space="preserve"> postfix to infix and syntax tree</w:t>
      </w:r>
    </w:p>
    <w:p w14:paraId="439DEA98" w14:textId="77777777" w:rsidR="00FB276A" w:rsidRDefault="00FB276A" w:rsidP="00137C1F">
      <w:pPr>
        <w:rPr>
          <w:sz w:val="28"/>
          <w:szCs w:val="28"/>
          <w:u w:val="single"/>
        </w:rPr>
      </w:pPr>
    </w:p>
    <w:p w14:paraId="38613733" w14:textId="743937F9" w:rsidR="00FB276A" w:rsidRDefault="00FB276A" w:rsidP="00FB276A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 postfix function by using chunk yard algorithm</w:t>
      </w:r>
    </w:p>
    <w:p w14:paraId="5FC8EFE1" w14:textId="08A4E13B" w:rsidR="00CD1C3F" w:rsidRDefault="00FB276A" w:rsidP="00FB276A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FB276A">
        <w:rPr>
          <w:rFonts w:ascii="Times New Roman" w:eastAsia="Times New Roman" w:hAnsi="Times New Roman" w:cs="Times New Roman"/>
        </w:rPr>
        <w:t>takes the postfix expression and constructs binary syntax tree. Each node in the tree represents an operator or operand.</w:t>
      </w:r>
    </w:p>
    <w:p w14:paraId="79F459A9" w14:textId="0C7B38EC" w:rsidR="00FB276A" w:rsidRDefault="00E00201" w:rsidP="00E00201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E00201">
        <w:rPr>
          <w:rFonts w:ascii="Times New Roman" w:eastAsia="Times New Roman" w:hAnsi="Times New Roman" w:cs="Times New Roman"/>
        </w:rPr>
        <w:t>Each element in the postfix expression becomes a Node in the tree.</w:t>
      </w:r>
    </w:p>
    <w:p w14:paraId="7AE8C7AB" w14:textId="686C3076" w:rsidR="00E00201" w:rsidRDefault="00E00201" w:rsidP="00E00201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E00201">
        <w:rPr>
          <w:rFonts w:ascii="Times New Roman" w:eastAsia="Times New Roman" w:hAnsi="Times New Roman" w:cs="Times New Roman"/>
        </w:rPr>
        <w:t>Push a new Node containing the operand onto the stack.</w:t>
      </w:r>
    </w:p>
    <w:p w14:paraId="73923B0E" w14:textId="36ADC5B2" w:rsidR="00E00201" w:rsidRPr="00E00201" w:rsidRDefault="00E00201" w:rsidP="00E002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Symbol" w:cs="Times New Roman"/>
        </w:rPr>
        <w:t xml:space="preserve">         </w:t>
      </w:r>
      <w:r w:rsidRPr="00E00201">
        <w:rPr>
          <w:rFonts w:ascii="Times New Roman" w:eastAsia="Times New Roman" w:hAnsi="Symbol" w:cs="Times New Roman"/>
        </w:rPr>
        <w:t></w:t>
      </w:r>
      <w:r w:rsidRPr="00E0020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 </w:t>
      </w:r>
      <w:r w:rsidRPr="00E00201">
        <w:rPr>
          <w:rFonts w:ascii="Times New Roman" w:eastAsia="Times New Roman" w:hAnsi="Times New Roman" w:cs="Times New Roman"/>
        </w:rPr>
        <w:t>Pop two nodes from the stack (the right and left operands).</w:t>
      </w:r>
    </w:p>
    <w:p w14:paraId="4BF07914" w14:textId="2845BF84" w:rsidR="00E00201" w:rsidRPr="00E00201" w:rsidRDefault="00E00201" w:rsidP="00E002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</w:t>
      </w:r>
      <w:r w:rsidRPr="00E00201">
        <w:rPr>
          <w:rFonts w:ascii="Times New Roman" w:eastAsia="Times New Roman" w:hAnsi="Symbol" w:cs="Times New Roman"/>
        </w:rPr>
        <w:t></w:t>
      </w:r>
      <w:r w:rsidRPr="00E0020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  <w:r w:rsidRPr="00E00201">
        <w:rPr>
          <w:rFonts w:ascii="Times New Roman" w:eastAsia="Times New Roman" w:hAnsi="Times New Roman" w:cs="Times New Roman"/>
        </w:rPr>
        <w:t xml:space="preserve">Create a new </w:t>
      </w:r>
      <w:r w:rsidRPr="00E00201">
        <w:rPr>
          <w:rFonts w:ascii="Courier New" w:eastAsia="Times New Roman" w:hAnsi="Courier New" w:cs="Courier New"/>
          <w:sz w:val="20"/>
          <w:szCs w:val="20"/>
        </w:rPr>
        <w:t>Node</w:t>
      </w:r>
      <w:r w:rsidRPr="00E00201">
        <w:rPr>
          <w:rFonts w:ascii="Times New Roman" w:eastAsia="Times New Roman" w:hAnsi="Times New Roman" w:cs="Times New Roman"/>
        </w:rPr>
        <w:t xml:space="preserve"> for the operator, making the popped nodes its children.</w:t>
      </w:r>
    </w:p>
    <w:p w14:paraId="46070AF1" w14:textId="3F76B70D" w:rsidR="00E00201" w:rsidRDefault="00E00201" w:rsidP="00E002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Symbol" w:cs="Times New Roman"/>
        </w:rPr>
        <w:t xml:space="preserve">         </w:t>
      </w:r>
      <w:r w:rsidRPr="00E00201">
        <w:rPr>
          <w:rFonts w:ascii="Times New Roman" w:eastAsia="Times New Roman" w:hAnsi="Symbol" w:cs="Times New Roman"/>
        </w:rPr>
        <w:t></w:t>
      </w:r>
      <w:r>
        <w:rPr>
          <w:rFonts w:ascii="Times New Roman" w:eastAsia="Times New Roman" w:hAnsi="Symbol" w:cs="Times New Roman"/>
        </w:rPr>
        <w:t xml:space="preserve">  </w:t>
      </w:r>
      <w:r w:rsidRPr="00E00201">
        <w:rPr>
          <w:rFonts w:ascii="Times New Roman" w:eastAsia="Times New Roman" w:hAnsi="Times New Roman" w:cs="Times New Roman"/>
        </w:rPr>
        <w:t xml:space="preserve"> push the new </w:t>
      </w:r>
      <w:r w:rsidRPr="00E00201">
        <w:rPr>
          <w:rFonts w:ascii="Courier New" w:eastAsia="Times New Roman" w:hAnsi="Courier New" w:cs="Courier New"/>
          <w:sz w:val="20"/>
          <w:szCs w:val="20"/>
        </w:rPr>
        <w:t>Node</w:t>
      </w:r>
      <w:r w:rsidRPr="00E00201">
        <w:rPr>
          <w:rFonts w:ascii="Times New Roman" w:eastAsia="Times New Roman" w:hAnsi="Times New Roman" w:cs="Times New Roman"/>
        </w:rPr>
        <w:t xml:space="preserve"> back onto the stack.</w:t>
      </w:r>
    </w:p>
    <w:p w14:paraId="24B949E0" w14:textId="3B17CF9C" w:rsidR="00E00201" w:rsidRPr="00E00201" w:rsidRDefault="00E00201" w:rsidP="00E00201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Symbol" w:cs="Times New Roman"/>
        </w:rPr>
        <w:t xml:space="preserve">   </w:t>
      </w:r>
      <w:r w:rsidRPr="00E00201">
        <w:rPr>
          <w:rFonts w:ascii="Times New Roman" w:eastAsia="Times New Roman" w:hAnsi="Symbol" w:cs="Times New Roman"/>
        </w:rPr>
        <w:t></w:t>
      </w:r>
      <w:r>
        <w:rPr>
          <w:rFonts w:ascii="Times New Roman" w:eastAsia="Times New Roman" w:hAnsi="Symbol" w:cs="Times New Roman"/>
        </w:rPr>
        <w:t xml:space="preserve">  </w:t>
      </w:r>
      <w:r w:rsidRPr="00E0020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t>fter processing all tokens, the last remaining node in the stack is the root of the syntax tree.</w:t>
      </w:r>
    </w:p>
    <w:p w14:paraId="65B1C138" w14:textId="77777777" w:rsidR="00FB276A" w:rsidRDefault="00FB276A" w:rsidP="00FB276A">
      <w:pPr>
        <w:rPr>
          <w:rFonts w:ascii="Times New Roman" w:eastAsia="Times New Roman" w:hAnsi="Times New Roman" w:cs="Times New Roman"/>
        </w:rPr>
      </w:pPr>
    </w:p>
    <w:p w14:paraId="30C7154D" w14:textId="77777777" w:rsidR="00FB276A" w:rsidRDefault="00FB276A" w:rsidP="00FB276A">
      <w:pPr>
        <w:rPr>
          <w:rFonts w:ascii="Courier New" w:eastAsia="Times New Roman" w:hAnsi="Courier New" w:cs="Courier New"/>
          <w:color w:val="0000FF"/>
          <w:sz w:val="21"/>
          <w:szCs w:val="21"/>
        </w:rPr>
      </w:pPr>
    </w:p>
    <w:p w14:paraId="6276B698" w14:textId="7FBF0FAA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795E26"/>
          <w:sz w:val="21"/>
          <w:szCs w:val="21"/>
        </w:rPr>
        <w:t>infix_to_postfix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37C1F">
        <w:rPr>
          <w:rFonts w:ascii="Courier New" w:eastAsia="Times New Roman" w:hAnsi="Courier New" w:cs="Courier New"/>
          <w:color w:val="001080"/>
          <w:sz w:val="21"/>
          <w:szCs w:val="21"/>
        </w:rPr>
        <w:t>expression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7F47DE73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    precedence = {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'+'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'*'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2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'/'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2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'='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032DDDF0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    stack = []</w:t>
      </w:r>
    </w:p>
    <w:p w14:paraId="11A7F2EB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    postfix = []</w:t>
      </w:r>
    </w:p>
    <w:p w14:paraId="731ED3B9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tokens =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expression.split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00AD5373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4672458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tokens:</w:t>
      </w:r>
    </w:p>
    <w:p w14:paraId="53E9F4F9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is_float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is_int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is_identifier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5167D1DB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postfix.append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(token)</w:t>
      </w:r>
    </w:p>
    <w:p w14:paraId="16EA952E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precedence:</w:t>
      </w:r>
    </w:p>
    <w:p w14:paraId="4069B84A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while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stack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precedence.get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stack[</w:t>
      </w:r>
      <w:proofErr w:type="gramEnd"/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], </w:t>
      </w:r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) &gt;= precedence[token]:</w:t>
      </w:r>
    </w:p>
    <w:p w14:paraId="32CFB9AA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postfix.append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14:paraId="66126CDF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(token)</w:t>
      </w:r>
    </w:p>
    <w:p w14:paraId="6BE7971A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== 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'('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2E9CB675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(token)</w:t>
      </w:r>
    </w:p>
    <w:p w14:paraId="4D1083A4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== 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')'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0D96FBF4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while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stack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stack[</w:t>
      </w:r>
      <w:proofErr w:type="gramEnd"/>
      <w:r w:rsidRPr="00137C1F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!= </w:t>
      </w:r>
      <w:r w:rsidRPr="00137C1F">
        <w:rPr>
          <w:rFonts w:ascii="Courier New" w:eastAsia="Times New Roman" w:hAnsi="Courier New" w:cs="Courier New"/>
          <w:color w:val="A31515"/>
          <w:sz w:val="21"/>
          <w:szCs w:val="21"/>
        </w:rPr>
        <w:t>'('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44C7D27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postfix.append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14:paraId="356A463E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91582C7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46E65B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while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stack:</w:t>
      </w:r>
    </w:p>
    <w:p w14:paraId="100017A4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postfix.append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14:paraId="6E97953D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453ADF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postfix</w:t>
      </w:r>
    </w:p>
    <w:p w14:paraId="22F064A4" w14:textId="77777777" w:rsidR="00137C1F" w:rsidRPr="00137C1F" w:rsidRDefault="00137C1F" w:rsidP="00137C1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B51A311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795E26"/>
          <w:sz w:val="21"/>
          <w:szCs w:val="21"/>
        </w:rPr>
        <w:t>build_syntax_tree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37C1F">
        <w:rPr>
          <w:rFonts w:ascii="Courier New" w:eastAsia="Times New Roman" w:hAnsi="Courier New" w:cs="Courier New"/>
          <w:color w:val="001080"/>
          <w:sz w:val="21"/>
          <w:szCs w:val="21"/>
        </w:rPr>
        <w:t>postfix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05E9CBEC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    stack = []</w:t>
      </w:r>
    </w:p>
    <w:p w14:paraId="7540E33D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postfix:</w:t>
      </w:r>
    </w:p>
    <w:p w14:paraId="555A9870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is_float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is_int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137C1F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is_identifier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0F96F581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(Node(token))</w:t>
      </w:r>
    </w:p>
    <w:p w14:paraId="2D551029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3359B482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right =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36EC13C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left =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AF7E4C1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            node = Node(token)</w:t>
      </w:r>
    </w:p>
    <w:p w14:paraId="330F7E4E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node.left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left</w:t>
      </w:r>
    </w:p>
    <w:p w14:paraId="746D4708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node.right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right</w:t>
      </w:r>
    </w:p>
    <w:p w14:paraId="1F4AEFCD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stack.append</w:t>
      </w:r>
      <w:proofErr w:type="spellEnd"/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(node)</w:t>
      </w:r>
    </w:p>
    <w:p w14:paraId="18DE428C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137C1F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37C1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1ABBBBE" w14:textId="77777777" w:rsidR="00137C1F" w:rsidRPr="00137C1F" w:rsidRDefault="00137C1F" w:rsidP="00137C1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4C6C3C8" w14:textId="77777777" w:rsidR="00137C1F" w:rsidRDefault="00137C1F" w:rsidP="00137C1F">
      <w:pPr>
        <w:rPr>
          <w:sz w:val="28"/>
          <w:szCs w:val="28"/>
        </w:rPr>
      </w:pPr>
    </w:p>
    <w:p w14:paraId="326DDCD6" w14:textId="4F69E78C" w:rsidR="00CD1C3F" w:rsidRDefault="00CD1C3F" w:rsidP="00CD1C3F">
      <w:pPr>
        <w:rPr>
          <w:sz w:val="28"/>
          <w:szCs w:val="28"/>
          <w:u w:val="single"/>
        </w:rPr>
      </w:pPr>
      <w:r w:rsidRPr="009849D4">
        <w:rPr>
          <w:sz w:val="28"/>
          <w:szCs w:val="28"/>
          <w:u w:val="single"/>
        </w:rPr>
        <w:t>5</w:t>
      </w:r>
      <w:r w:rsidRPr="009849D4">
        <w:rPr>
          <w:sz w:val="28"/>
          <w:szCs w:val="28"/>
          <w:u w:val="single"/>
          <w:vertAlign w:val="superscript"/>
        </w:rPr>
        <w:t>th</w:t>
      </w:r>
      <w:r w:rsidRPr="009849D4">
        <w:rPr>
          <w:sz w:val="28"/>
          <w:szCs w:val="28"/>
          <w:u w:val="single"/>
        </w:rPr>
        <w:t>: define the semantic tree</w:t>
      </w:r>
    </w:p>
    <w:p w14:paraId="2ADC3894" w14:textId="2E8B94E0" w:rsidR="009849D4" w:rsidRPr="009849D4" w:rsidRDefault="009849D4" w:rsidP="009849D4">
      <w:pPr>
        <w:pStyle w:val="ListParagraph"/>
        <w:numPr>
          <w:ilvl w:val="0"/>
          <w:numId w:val="25"/>
        </w:numPr>
        <w:rPr>
          <w:sz w:val="28"/>
          <w:szCs w:val="28"/>
          <w:u w:val="single"/>
        </w:rPr>
      </w:pPr>
      <w:proofErr w:type="spellStart"/>
      <w:r w:rsidRPr="009849D4">
        <w:rPr>
          <w:rStyle w:val="HTMLCode"/>
          <w:rFonts w:eastAsiaTheme="minorHAnsi"/>
          <w:b/>
          <w:bCs/>
        </w:rPr>
        <w:t>has_float</w:t>
      </w:r>
      <w:proofErr w:type="spellEnd"/>
      <w:r>
        <w:t>: Determines if the postfix expression contains any floating-point numbers</w:t>
      </w:r>
    </w:p>
    <w:p w14:paraId="18AB1E3F" w14:textId="77777777" w:rsidR="009849D4" w:rsidRPr="009849D4" w:rsidRDefault="009849D4" w:rsidP="009849D4">
      <w:pPr>
        <w:rPr>
          <w:rFonts w:ascii="Times New Roman" w:eastAsia="Times New Roman" w:hAnsi="Times New Roman" w:cs="Times New Roman"/>
        </w:rPr>
      </w:pPr>
      <w:r w:rsidRPr="009849D4">
        <w:rPr>
          <w:rFonts w:ascii="Times New Roman" w:eastAsia="Times New Roman" w:hAnsi="Times New Roman" w:cs="Times New Roman"/>
          <w:b/>
          <w:bCs/>
        </w:rPr>
        <w:t>Iterating Through Tokens</w:t>
      </w:r>
      <w:r w:rsidRPr="009849D4">
        <w:rPr>
          <w:rFonts w:ascii="Times New Roman" w:eastAsia="Times New Roman" w:hAnsi="Times New Roman" w:cs="Times New Roman"/>
        </w:rPr>
        <w:t>:</w:t>
      </w:r>
    </w:p>
    <w:p w14:paraId="77B41453" w14:textId="77777777" w:rsidR="009849D4" w:rsidRPr="009849D4" w:rsidRDefault="009849D4" w:rsidP="009849D4">
      <w:pPr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9849D4">
        <w:rPr>
          <w:rFonts w:ascii="Times New Roman" w:eastAsia="Times New Roman" w:hAnsi="Times New Roman" w:cs="Times New Roman"/>
        </w:rPr>
        <w:t>For each token in the postfix expression:</w:t>
      </w:r>
    </w:p>
    <w:p w14:paraId="527CB242" w14:textId="77777777" w:rsidR="009849D4" w:rsidRPr="009849D4" w:rsidRDefault="009849D4" w:rsidP="009849D4">
      <w:pPr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49D4">
        <w:rPr>
          <w:rFonts w:ascii="Times New Roman" w:eastAsia="Times New Roman" w:hAnsi="Times New Roman" w:cs="Times New Roman"/>
          <w:b/>
          <w:bCs/>
        </w:rPr>
        <w:t>Operand (value or identifier)</w:t>
      </w:r>
      <w:r w:rsidRPr="009849D4">
        <w:rPr>
          <w:rFonts w:ascii="Times New Roman" w:eastAsia="Times New Roman" w:hAnsi="Times New Roman" w:cs="Times New Roman"/>
        </w:rPr>
        <w:t>:</w:t>
      </w:r>
      <w:r w:rsidRPr="009849D4">
        <w:rPr>
          <w:rFonts w:ascii="Times New Roman" w:eastAsia="Times New Roman" w:hAnsi="Times New Roman" w:cs="Times New Roman"/>
        </w:rPr>
        <w:br/>
        <w:t>If the token is a number (integer/float) or an identifier (e.g., variable name):</w:t>
      </w:r>
    </w:p>
    <w:p w14:paraId="14CF5C6E" w14:textId="77777777" w:rsidR="009849D4" w:rsidRPr="009849D4" w:rsidRDefault="009849D4" w:rsidP="009849D4">
      <w:pPr>
        <w:numPr>
          <w:ilvl w:val="2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49D4">
        <w:rPr>
          <w:rFonts w:ascii="Times New Roman" w:eastAsia="Times New Roman" w:hAnsi="Times New Roman" w:cs="Times New Roman"/>
        </w:rPr>
        <w:t>A new node is created for the token (</w:t>
      </w:r>
      <w:r w:rsidRPr="009849D4">
        <w:rPr>
          <w:rFonts w:ascii="Courier New" w:eastAsia="Times New Roman" w:hAnsi="Courier New" w:cs="Courier New"/>
          <w:sz w:val="20"/>
          <w:szCs w:val="20"/>
        </w:rPr>
        <w:t>Node(token)</w:t>
      </w:r>
      <w:r w:rsidRPr="009849D4">
        <w:rPr>
          <w:rFonts w:ascii="Times New Roman" w:eastAsia="Times New Roman" w:hAnsi="Times New Roman" w:cs="Times New Roman"/>
        </w:rPr>
        <w:t>).</w:t>
      </w:r>
    </w:p>
    <w:p w14:paraId="70FB2E67" w14:textId="3254B638" w:rsidR="00CD1C3F" w:rsidRPr="009849D4" w:rsidRDefault="009849D4" w:rsidP="009849D4">
      <w:pPr>
        <w:numPr>
          <w:ilvl w:val="2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49D4">
        <w:rPr>
          <w:rFonts w:ascii="Times New Roman" w:eastAsia="Times New Roman" w:hAnsi="Times New Roman" w:cs="Times New Roman"/>
          <w:b/>
          <w:bCs/>
        </w:rPr>
        <w:t>Type Conversion</w:t>
      </w:r>
      <w:r w:rsidRPr="009849D4">
        <w:rPr>
          <w:rFonts w:ascii="Times New Roman" w:eastAsia="Times New Roman" w:hAnsi="Times New Roman" w:cs="Times New Roman"/>
        </w:rPr>
        <w:t>:</w:t>
      </w:r>
      <w:r w:rsidRPr="009849D4">
        <w:rPr>
          <w:rFonts w:ascii="Times New Roman" w:eastAsia="Times New Roman" w:hAnsi="Times New Roman" w:cs="Times New Roman"/>
        </w:rPr>
        <w:br/>
        <w:t xml:space="preserve">If the expression has floats and the token is an integer, an implicit </w:t>
      </w:r>
      <w:r w:rsidRPr="009849D4">
        <w:rPr>
          <w:rFonts w:ascii="Times New Roman" w:eastAsia="Times New Roman" w:hAnsi="Times New Roman" w:cs="Times New Roman"/>
          <w:b/>
          <w:bCs/>
        </w:rPr>
        <w:t>int-to-float conversion</w:t>
      </w:r>
      <w:r w:rsidRPr="009849D4">
        <w:rPr>
          <w:rFonts w:ascii="Times New Roman" w:eastAsia="Times New Roman" w:hAnsi="Times New Roman" w:cs="Times New Roman"/>
        </w:rPr>
        <w:t xml:space="preserve"> node (</w:t>
      </w:r>
      <w:proofErr w:type="spellStart"/>
      <w:r w:rsidRPr="009849D4">
        <w:rPr>
          <w:rFonts w:ascii="Courier New" w:eastAsia="Times New Roman" w:hAnsi="Courier New" w:cs="Courier New"/>
          <w:sz w:val="20"/>
          <w:szCs w:val="20"/>
        </w:rPr>
        <w:t>inttofloat</w:t>
      </w:r>
      <w:proofErr w:type="spellEnd"/>
      <w:r w:rsidRPr="009849D4">
        <w:rPr>
          <w:rFonts w:ascii="Times New Roman" w:eastAsia="Times New Roman" w:hAnsi="Times New Roman" w:cs="Times New Roman"/>
        </w:rPr>
        <w:t>) is created. This ensures consistent types in operations. The conversion node becomes the parent of the integer node.</w:t>
      </w:r>
    </w:p>
    <w:p w14:paraId="3307E69C" w14:textId="4D347862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CD1C3F">
        <w:rPr>
          <w:rFonts w:ascii="Courier New" w:eastAsia="Times New Roman" w:hAnsi="Courier New" w:cs="Courier New"/>
          <w:color w:val="795E26"/>
          <w:sz w:val="21"/>
          <w:szCs w:val="21"/>
        </w:rPr>
        <w:t>build_semantic_tree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D1C3F">
        <w:rPr>
          <w:rFonts w:ascii="Courier New" w:eastAsia="Times New Roman" w:hAnsi="Courier New" w:cs="Courier New"/>
          <w:color w:val="001080"/>
          <w:sz w:val="21"/>
          <w:szCs w:val="21"/>
        </w:rPr>
        <w:t>postfix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5126C237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    stack = []</w:t>
      </w:r>
    </w:p>
    <w:p w14:paraId="56F5A620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has_float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CD1C3F">
        <w:rPr>
          <w:rFonts w:ascii="Courier New" w:eastAsia="Times New Roman" w:hAnsi="Courier New" w:cs="Courier New"/>
          <w:color w:val="795E26"/>
          <w:sz w:val="21"/>
          <w:szCs w:val="21"/>
        </w:rPr>
        <w:t>any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is_float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CD1C3F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CD1C3F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postfix)</w:t>
      </w:r>
    </w:p>
    <w:p w14:paraId="28F2F3EA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842D21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CD1C3F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token </w:t>
      </w:r>
      <w:r w:rsidRPr="00CD1C3F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postfix:</w:t>
      </w:r>
    </w:p>
    <w:p w14:paraId="68C40BA6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CD1C3F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is_float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CD1C3F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is_int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(token) </w:t>
      </w:r>
      <w:r w:rsidRPr="00CD1C3F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is_identifier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43FFD624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            node = Node(token)</w:t>
      </w:r>
    </w:p>
    <w:p w14:paraId="48C70010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55A4F9D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CD1C3F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has_float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CD1C3F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is_int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(token):</w:t>
      </w:r>
    </w:p>
    <w:p w14:paraId="44ACFFCB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inttofloat_node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Node(</w:t>
      </w:r>
      <w:r w:rsidRPr="00CD1C3F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CD1C3F">
        <w:rPr>
          <w:rFonts w:ascii="Courier New" w:eastAsia="Times New Roman" w:hAnsi="Courier New" w:cs="Courier New"/>
          <w:color w:val="A31515"/>
          <w:sz w:val="21"/>
          <w:szCs w:val="21"/>
        </w:rPr>
        <w:t>inttofloat</w:t>
      </w:r>
      <w:proofErr w:type="spellEnd"/>
      <w:r w:rsidRPr="00CD1C3F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BDDECB5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inttofloat_</w:t>
      </w:r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node.left</w:t>
      </w:r>
      <w:proofErr w:type="spellEnd"/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node</w:t>
      </w:r>
    </w:p>
    <w:p w14:paraId="4BCEAD0D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stack.append</w:t>
      </w:r>
      <w:proofErr w:type="spellEnd"/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inttofloat_node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2D1A8A2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CD1C3F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503F31AE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stack.append</w:t>
      </w:r>
      <w:proofErr w:type="spellEnd"/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(node)</w:t>
      </w:r>
    </w:p>
    <w:p w14:paraId="2361D075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CD1C3F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A86CFB9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right = </w:t>
      </w:r>
      <w:proofErr w:type="spellStart"/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0DBE764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left = </w:t>
      </w:r>
      <w:proofErr w:type="spellStart"/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48B27C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operator_node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Node(token)</w:t>
      </w:r>
    </w:p>
    <w:p w14:paraId="12F3F9A5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operator_</w:t>
      </w:r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node.left</w:t>
      </w:r>
      <w:proofErr w:type="spellEnd"/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left</w:t>
      </w:r>
    </w:p>
    <w:p w14:paraId="34BCE411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operator_</w:t>
      </w:r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node.right</w:t>
      </w:r>
      <w:proofErr w:type="spellEnd"/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right</w:t>
      </w:r>
    </w:p>
    <w:p w14:paraId="4D8631B2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stack.append</w:t>
      </w:r>
      <w:proofErr w:type="spellEnd"/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operator_node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02D6B7B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812426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CD1C3F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stack.pop</w:t>
      </w:r>
      <w:proofErr w:type="spell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D1C3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A54B72C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0EA6732" w14:textId="2F03E602" w:rsidR="00CD1C3F" w:rsidRDefault="00CD1C3F" w:rsidP="00137C1F">
      <w:pPr>
        <w:rPr>
          <w:sz w:val="28"/>
          <w:szCs w:val="28"/>
        </w:rPr>
      </w:pPr>
    </w:p>
    <w:p w14:paraId="3183D275" w14:textId="77777777" w:rsidR="00592A49" w:rsidRDefault="00592A49" w:rsidP="00137C1F">
      <w:pPr>
        <w:rPr>
          <w:sz w:val="28"/>
          <w:szCs w:val="28"/>
        </w:rPr>
      </w:pPr>
    </w:p>
    <w:p w14:paraId="03954B0A" w14:textId="1CC04BC0" w:rsidR="00CD1C3F" w:rsidRDefault="00CD1C3F" w:rsidP="00CD1C3F">
      <w:pPr>
        <w:rPr>
          <w:sz w:val="28"/>
          <w:szCs w:val="28"/>
          <w:u w:val="single"/>
        </w:rPr>
      </w:pPr>
      <w:r w:rsidRPr="00592A49">
        <w:rPr>
          <w:sz w:val="28"/>
          <w:szCs w:val="28"/>
          <w:u w:val="single"/>
        </w:rPr>
        <w:lastRenderedPageBreak/>
        <w:t>6</w:t>
      </w:r>
      <w:r w:rsidRPr="00592A49">
        <w:rPr>
          <w:sz w:val="28"/>
          <w:szCs w:val="28"/>
          <w:u w:val="single"/>
          <w:vertAlign w:val="superscript"/>
        </w:rPr>
        <w:t>th</w:t>
      </w:r>
      <w:r w:rsidRPr="00592A49">
        <w:rPr>
          <w:sz w:val="28"/>
          <w:szCs w:val="28"/>
          <w:u w:val="single"/>
        </w:rPr>
        <w:t xml:space="preserve">: define intermediate code generator </w:t>
      </w:r>
    </w:p>
    <w:p w14:paraId="5095782D" w14:textId="77777777" w:rsidR="00592A49" w:rsidRPr="00592A49" w:rsidRDefault="00592A49" w:rsidP="00592A49">
      <w:pPr>
        <w:rPr>
          <w:rFonts w:ascii="Times New Roman" w:eastAsia="Times New Roman" w:hAnsi="Times New Roman" w:cs="Times New Roman"/>
        </w:rPr>
      </w:pPr>
      <w:proofErr w:type="gramStart"/>
      <w:r w:rsidRPr="00592A49">
        <w:rPr>
          <w:rFonts w:ascii="Times New Roman" w:eastAsia="Times New Roman" w:hAnsi="Symbol" w:cs="Times New Roman"/>
        </w:rPr>
        <w:t></w:t>
      </w:r>
      <w:r w:rsidRPr="00592A49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temp</w:t>
      </w:r>
      <w:proofErr w:type="gramEnd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_counter</w:t>
      </w:r>
      <w:proofErr w:type="spellEnd"/>
      <w:r w:rsidRPr="00592A49">
        <w:rPr>
          <w:rFonts w:ascii="Times New Roman" w:eastAsia="Times New Roman" w:hAnsi="Times New Roman" w:cs="Times New Roman"/>
        </w:rPr>
        <w:t>: A counter used to generate unique temporary variable names (</w:t>
      </w:r>
      <w:r w:rsidRPr="00592A49">
        <w:rPr>
          <w:rFonts w:ascii="Courier New" w:eastAsia="Times New Roman" w:hAnsi="Courier New" w:cs="Courier New"/>
          <w:sz w:val="20"/>
          <w:szCs w:val="20"/>
        </w:rPr>
        <w:t>Temp1</w:t>
      </w:r>
      <w:r w:rsidRPr="00592A49">
        <w:rPr>
          <w:rFonts w:ascii="Times New Roman" w:eastAsia="Times New Roman" w:hAnsi="Times New Roman" w:cs="Times New Roman"/>
        </w:rPr>
        <w:t xml:space="preserve">, </w:t>
      </w:r>
      <w:r w:rsidRPr="00592A49">
        <w:rPr>
          <w:rFonts w:ascii="Courier New" w:eastAsia="Times New Roman" w:hAnsi="Courier New" w:cs="Courier New"/>
          <w:sz w:val="20"/>
          <w:szCs w:val="20"/>
        </w:rPr>
        <w:t>Temp2</w:t>
      </w:r>
      <w:r w:rsidRPr="00592A49">
        <w:rPr>
          <w:rFonts w:ascii="Times New Roman" w:eastAsia="Times New Roman" w:hAnsi="Times New Roman" w:cs="Times New Roman"/>
        </w:rPr>
        <w:t>, etc.).</w:t>
      </w:r>
    </w:p>
    <w:p w14:paraId="0E5A90C8" w14:textId="11303296" w:rsidR="00592A49" w:rsidRDefault="00592A49" w:rsidP="00592A49">
      <w:pPr>
        <w:rPr>
          <w:rFonts w:ascii="Times New Roman" w:eastAsia="Times New Roman" w:hAnsi="Times New Roman" w:cs="Times New Roman"/>
        </w:rPr>
      </w:pPr>
      <w:proofErr w:type="gramStart"/>
      <w:r w:rsidRPr="00592A49">
        <w:rPr>
          <w:rFonts w:ascii="Times New Roman" w:eastAsia="Times New Roman" w:hAnsi="Symbol" w:cs="Times New Roman"/>
        </w:rPr>
        <w:t></w:t>
      </w:r>
      <w:r w:rsidRPr="00592A49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intermediate</w:t>
      </w:r>
      <w:proofErr w:type="gramEnd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_code</w:t>
      </w:r>
      <w:proofErr w:type="spellEnd"/>
      <w:r w:rsidRPr="00592A49">
        <w:rPr>
          <w:rFonts w:ascii="Times New Roman" w:eastAsia="Times New Roman" w:hAnsi="Times New Roman" w:cs="Times New Roman"/>
        </w:rPr>
        <w:t>: A list to store the generated intermediate code instructions.</w:t>
      </w:r>
    </w:p>
    <w:p w14:paraId="119FAA02" w14:textId="77777777" w:rsidR="00592A49" w:rsidRPr="00592A49" w:rsidRDefault="00592A49" w:rsidP="00592A49">
      <w:pPr>
        <w:rPr>
          <w:rFonts w:ascii="Times New Roman" w:eastAsia="Times New Roman" w:hAnsi="Times New Roman" w:cs="Times New Roman"/>
        </w:rPr>
      </w:pPr>
      <w:proofErr w:type="gramStart"/>
      <w:r w:rsidRPr="00592A49">
        <w:rPr>
          <w:rFonts w:ascii="Times New Roman" w:eastAsia="Times New Roman" w:hAnsi="Symbol" w:cs="Times New Roman"/>
        </w:rPr>
        <w:t></w:t>
      </w:r>
      <w:r w:rsidRPr="00592A49">
        <w:rPr>
          <w:rFonts w:ascii="Times New Roman" w:eastAsia="Times New Roman" w:hAnsi="Times New Roman" w:cs="Times New Roman"/>
        </w:rPr>
        <w:t xml:space="preserve">  </w:t>
      </w:r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traverse</w:t>
      </w:r>
      <w:proofErr w:type="gramEnd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(node)</w:t>
      </w:r>
      <w:r w:rsidRPr="00592A49">
        <w:rPr>
          <w:rFonts w:ascii="Times New Roman" w:eastAsia="Times New Roman" w:hAnsi="Times New Roman" w:cs="Times New Roman"/>
        </w:rPr>
        <w:t>: A recursive helper function that processes the semantic tree node by node.</w:t>
      </w:r>
    </w:p>
    <w:p w14:paraId="515F9DEF" w14:textId="3549CFEA" w:rsidR="00592A49" w:rsidRPr="00592A49" w:rsidRDefault="00592A49" w:rsidP="00592A49">
      <w:pPr>
        <w:rPr>
          <w:sz w:val="28"/>
          <w:szCs w:val="28"/>
          <w:u w:val="single"/>
        </w:rPr>
      </w:pPr>
      <w:proofErr w:type="gramStart"/>
      <w:r w:rsidRPr="00592A49">
        <w:rPr>
          <w:rFonts w:ascii="Times New Roman" w:eastAsia="Times New Roman" w:hAnsi="Symbol" w:cs="Times New Roman"/>
        </w:rPr>
        <w:t></w:t>
      </w:r>
      <w:r w:rsidRPr="00592A49">
        <w:rPr>
          <w:rFonts w:ascii="Times New Roman" w:eastAsia="Times New Roman" w:hAnsi="Times New Roman" w:cs="Times New Roman"/>
        </w:rPr>
        <w:t xml:space="preserve">  </w:t>
      </w:r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nonlocal</w:t>
      </w:r>
      <w:proofErr w:type="gramEnd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proofErr w:type="spellStart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temp_counter</w:t>
      </w:r>
      <w:proofErr w:type="spellEnd"/>
      <w:r w:rsidRPr="00592A49">
        <w:rPr>
          <w:rFonts w:ascii="Times New Roman" w:eastAsia="Times New Roman" w:hAnsi="Times New Roman" w:cs="Times New Roman"/>
        </w:rPr>
        <w:t xml:space="preserve">: Ensures that </w:t>
      </w:r>
      <w:proofErr w:type="spellStart"/>
      <w:r w:rsidRPr="00592A49">
        <w:rPr>
          <w:rFonts w:ascii="Courier New" w:eastAsia="Times New Roman" w:hAnsi="Courier New" w:cs="Courier New"/>
          <w:sz w:val="20"/>
          <w:szCs w:val="20"/>
        </w:rPr>
        <w:t>temp_counter</w:t>
      </w:r>
      <w:proofErr w:type="spellEnd"/>
      <w:r w:rsidRPr="00592A49">
        <w:rPr>
          <w:rFonts w:ascii="Times New Roman" w:eastAsia="Times New Roman" w:hAnsi="Times New Roman" w:cs="Times New Roman"/>
        </w:rPr>
        <w:t xml:space="preserve"> is shared across all recursive calls.</w:t>
      </w:r>
    </w:p>
    <w:p w14:paraId="7A3AF471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0B5E328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def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generate_intermediate_code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semantic_tree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4CD831C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1</w:t>
      </w:r>
    </w:p>
    <w:p w14:paraId="1CFA5445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intermediate_code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[]</w:t>
      </w:r>
    </w:p>
    <w:p w14:paraId="4A7F9EA7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CF6405E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def traverse(node):</w:t>
      </w:r>
    </w:p>
    <w:p w14:paraId="2E10058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nonlocal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temp_counter</w:t>
      </w:r>
      <w:proofErr w:type="spellEnd"/>
    </w:p>
    <w:p w14:paraId="37AFF7E9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if node is None:</w:t>
      </w:r>
    </w:p>
    <w:p w14:paraId="74C67B8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return None</w:t>
      </w:r>
    </w:p>
    <w:p w14:paraId="7D7D309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6BD451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</w:p>
    <w:p w14:paraId="6610DE38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if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node.value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== "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inttofloat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14:paraId="3029FA2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operand = traverse(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node.left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56DEAD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f"Temp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}"</w:t>
      </w:r>
    </w:p>
    <w:p w14:paraId="74D79AB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+= 1</w:t>
      </w:r>
    </w:p>
    <w:p w14:paraId="0E5833E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intermediate_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(f"{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} =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inttofloat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({operand})")</w:t>
      </w:r>
    </w:p>
    <w:p w14:paraId="68CD014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return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</w:p>
    <w:p w14:paraId="1BB62BF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C1D7F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if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node.value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== "=":</w:t>
      </w:r>
    </w:p>
    <w:p w14:paraId="4587A0E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 right = traverse(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node.right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F35C81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 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intermediate_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(f"id1 = {right}")</w:t>
      </w:r>
    </w:p>
    <w:p w14:paraId="4D4AF1D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 return right</w:t>
      </w:r>
    </w:p>
    <w:p w14:paraId="4F2C1E1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</w:t>
      </w:r>
    </w:p>
    <w:p w14:paraId="6A8A5A0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8AC8EF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if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node.value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 ['+', '-', '*', '/', '&lt;', '&gt;']:</w:t>
      </w:r>
    </w:p>
    <w:p w14:paraId="6EF4899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left = traverse(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node.left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64E6D99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right = traverse(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node.right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9CF4C0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A5041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f"Temp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}"</w:t>
      </w:r>
    </w:p>
    <w:p w14:paraId="759A7B8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+= 1</w:t>
      </w:r>
    </w:p>
    <w:p w14:paraId="4283064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intermediate_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(f"{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 = {left} 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node.value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 {right}")</w:t>
      </w:r>
    </w:p>
    <w:p w14:paraId="37957A6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return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</w:p>
    <w:p w14:paraId="7C86D295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498B4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return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node.value</w:t>
      </w:r>
      <w:proofErr w:type="spellEnd"/>
    </w:p>
    <w:p w14:paraId="2F71D57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D176E4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root_result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traverse(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semantic_tree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6ED91A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</w:t>
      </w:r>
    </w:p>
    <w:p w14:paraId="22F9659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4BA6AD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return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intermediate_code</w:t>
      </w:r>
      <w:proofErr w:type="spellEnd"/>
    </w:p>
    <w:p w14:paraId="07F1EA99" w14:textId="309E2384" w:rsidR="00CD1C3F" w:rsidRPr="00CD1C3F" w:rsidRDefault="00CD1C3F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C1A887" w14:textId="77777777" w:rsidR="00CD1C3F" w:rsidRPr="00CD1C3F" w:rsidRDefault="00CD1C3F" w:rsidP="00CD1C3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19B8D8E" w14:textId="77777777" w:rsidR="00CD1C3F" w:rsidRDefault="00CD1C3F" w:rsidP="00CD1C3F">
      <w:pPr>
        <w:rPr>
          <w:sz w:val="28"/>
          <w:szCs w:val="28"/>
        </w:rPr>
      </w:pPr>
    </w:p>
    <w:p w14:paraId="45EC8505" w14:textId="77777777" w:rsidR="00592A49" w:rsidRDefault="00592A49" w:rsidP="00CD1C3F">
      <w:pPr>
        <w:rPr>
          <w:sz w:val="28"/>
          <w:szCs w:val="28"/>
        </w:rPr>
      </w:pPr>
    </w:p>
    <w:p w14:paraId="35C2E8E8" w14:textId="77777777" w:rsidR="00592A49" w:rsidRDefault="00592A49" w:rsidP="00CD1C3F">
      <w:pPr>
        <w:rPr>
          <w:sz w:val="28"/>
          <w:szCs w:val="28"/>
        </w:rPr>
      </w:pPr>
    </w:p>
    <w:p w14:paraId="4169B631" w14:textId="77777777" w:rsidR="00592A49" w:rsidRDefault="00592A49" w:rsidP="00CD1C3F">
      <w:pPr>
        <w:rPr>
          <w:sz w:val="28"/>
          <w:szCs w:val="28"/>
        </w:rPr>
      </w:pPr>
    </w:p>
    <w:p w14:paraId="622D1E92" w14:textId="1F2EC077" w:rsidR="00CD1C3F" w:rsidRDefault="00CD1C3F" w:rsidP="00CD1C3F">
      <w:pPr>
        <w:rPr>
          <w:sz w:val="28"/>
          <w:szCs w:val="28"/>
          <w:u w:val="single"/>
        </w:rPr>
      </w:pPr>
      <w:r w:rsidRPr="00592A49">
        <w:rPr>
          <w:sz w:val="28"/>
          <w:szCs w:val="28"/>
          <w:u w:val="single"/>
        </w:rPr>
        <w:lastRenderedPageBreak/>
        <w:t>7</w:t>
      </w:r>
      <w:r w:rsidR="00072803" w:rsidRPr="00592A49">
        <w:rPr>
          <w:sz w:val="28"/>
          <w:szCs w:val="28"/>
          <w:u w:val="single"/>
          <w:vertAlign w:val="superscript"/>
        </w:rPr>
        <w:t>th</w:t>
      </w:r>
      <w:r w:rsidR="00072803" w:rsidRPr="00592A49">
        <w:rPr>
          <w:sz w:val="28"/>
          <w:szCs w:val="28"/>
          <w:u w:val="single"/>
        </w:rPr>
        <w:t>: define</w:t>
      </w:r>
      <w:r w:rsidRPr="00592A49">
        <w:rPr>
          <w:sz w:val="28"/>
          <w:szCs w:val="28"/>
          <w:u w:val="single"/>
        </w:rPr>
        <w:t xml:space="preserve"> the code optimizer </w:t>
      </w:r>
    </w:p>
    <w:p w14:paraId="5FB2C342" w14:textId="77777777" w:rsidR="00592A49" w:rsidRPr="00592A49" w:rsidRDefault="00592A49" w:rsidP="00592A49">
      <w:pPr>
        <w:rPr>
          <w:rFonts w:ascii="Times New Roman" w:eastAsia="Times New Roman" w:hAnsi="Times New Roman" w:cs="Times New Roman"/>
        </w:rPr>
      </w:pPr>
      <w:proofErr w:type="gramStart"/>
      <w:r w:rsidRPr="00592A49">
        <w:rPr>
          <w:rFonts w:ascii="Times New Roman" w:eastAsia="Times New Roman" w:hAnsi="Symbol" w:cs="Times New Roman"/>
        </w:rPr>
        <w:t></w:t>
      </w:r>
      <w:r w:rsidRPr="00592A49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optimized</w:t>
      </w:r>
      <w:proofErr w:type="gramEnd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_code</w:t>
      </w:r>
      <w:proofErr w:type="spellEnd"/>
      <w:r w:rsidRPr="00592A49">
        <w:rPr>
          <w:rFonts w:ascii="Times New Roman" w:eastAsia="Times New Roman" w:hAnsi="Times New Roman" w:cs="Times New Roman"/>
        </w:rPr>
        <w:t>: An empty list to store the optimized instructions.</w:t>
      </w:r>
    </w:p>
    <w:p w14:paraId="67F9B149" w14:textId="77777777" w:rsidR="00592A49" w:rsidRPr="00592A49" w:rsidRDefault="00592A49" w:rsidP="00592A49">
      <w:pPr>
        <w:rPr>
          <w:rFonts w:ascii="Times New Roman" w:eastAsia="Times New Roman" w:hAnsi="Times New Roman" w:cs="Times New Roman"/>
        </w:rPr>
      </w:pPr>
      <w:proofErr w:type="gramStart"/>
      <w:r w:rsidRPr="00592A49">
        <w:rPr>
          <w:rFonts w:ascii="Times New Roman" w:eastAsia="Times New Roman" w:hAnsi="Symbol" w:cs="Times New Roman"/>
        </w:rPr>
        <w:t></w:t>
      </w:r>
      <w:r w:rsidRPr="00592A49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temp</w:t>
      </w:r>
      <w:proofErr w:type="gramEnd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_map</w:t>
      </w:r>
      <w:proofErr w:type="spellEnd"/>
      <w:r w:rsidRPr="00592A49">
        <w:rPr>
          <w:rFonts w:ascii="Times New Roman" w:eastAsia="Times New Roman" w:hAnsi="Times New Roman" w:cs="Times New Roman"/>
        </w:rPr>
        <w:t>: A dictionary to track mappings of old temporary variables (</w:t>
      </w:r>
      <w:proofErr w:type="spellStart"/>
      <w:r w:rsidRPr="00592A49">
        <w:rPr>
          <w:rFonts w:ascii="Courier New" w:eastAsia="Times New Roman" w:hAnsi="Courier New" w:cs="Courier New"/>
          <w:sz w:val="20"/>
          <w:szCs w:val="20"/>
        </w:rPr>
        <w:t>TempX</w:t>
      </w:r>
      <w:proofErr w:type="spellEnd"/>
      <w:r w:rsidRPr="00592A49">
        <w:rPr>
          <w:rFonts w:ascii="Times New Roman" w:eastAsia="Times New Roman" w:hAnsi="Times New Roman" w:cs="Times New Roman"/>
        </w:rPr>
        <w:t>) to their optimized replacements.</w:t>
      </w:r>
    </w:p>
    <w:p w14:paraId="6DF0BDAA" w14:textId="71133673" w:rsidR="00592A49" w:rsidRDefault="00592A49" w:rsidP="00592A49">
      <w:pPr>
        <w:rPr>
          <w:rFonts w:ascii="Times New Roman" w:eastAsia="Times New Roman" w:hAnsi="Times New Roman" w:cs="Times New Roman"/>
        </w:rPr>
      </w:pPr>
      <w:proofErr w:type="gramStart"/>
      <w:r w:rsidRPr="00592A49">
        <w:rPr>
          <w:rFonts w:ascii="Times New Roman" w:eastAsia="Times New Roman" w:hAnsi="Symbol" w:cs="Times New Roman"/>
        </w:rPr>
        <w:t></w:t>
      </w:r>
      <w:r w:rsidRPr="00592A49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new</w:t>
      </w:r>
      <w:proofErr w:type="gramEnd"/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_temp_counter</w:t>
      </w:r>
      <w:proofErr w:type="spellEnd"/>
      <w:r w:rsidRPr="00592A49">
        <w:rPr>
          <w:rFonts w:ascii="Times New Roman" w:eastAsia="Times New Roman" w:hAnsi="Times New Roman" w:cs="Times New Roman"/>
        </w:rPr>
        <w:t>: A counter for creating new temporary variable names (</w:t>
      </w:r>
      <w:r w:rsidRPr="00592A49">
        <w:rPr>
          <w:rFonts w:ascii="Courier New" w:eastAsia="Times New Roman" w:hAnsi="Courier New" w:cs="Courier New"/>
          <w:sz w:val="20"/>
          <w:szCs w:val="20"/>
        </w:rPr>
        <w:t>Temp1</w:t>
      </w:r>
      <w:r w:rsidRPr="00592A49">
        <w:rPr>
          <w:rFonts w:ascii="Times New Roman" w:eastAsia="Times New Roman" w:hAnsi="Times New Roman" w:cs="Times New Roman"/>
        </w:rPr>
        <w:t xml:space="preserve">, </w:t>
      </w:r>
      <w:r w:rsidRPr="00592A49">
        <w:rPr>
          <w:rFonts w:ascii="Courier New" w:eastAsia="Times New Roman" w:hAnsi="Courier New" w:cs="Courier New"/>
          <w:sz w:val="20"/>
          <w:szCs w:val="20"/>
        </w:rPr>
        <w:t>Temp2</w:t>
      </w:r>
      <w:r w:rsidRPr="00592A49">
        <w:rPr>
          <w:rFonts w:ascii="Times New Roman" w:eastAsia="Times New Roman" w:hAnsi="Times New Roman" w:cs="Times New Roman"/>
        </w:rPr>
        <w:t>, etc.) during optimization.</w:t>
      </w:r>
    </w:p>
    <w:p w14:paraId="3922372B" w14:textId="77777777" w:rsidR="00592A49" w:rsidRPr="00592A49" w:rsidRDefault="00592A49" w:rsidP="00592A49">
      <w:pPr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25" w:name="_Toc185124275"/>
      <w:r w:rsidRPr="00592A49">
        <w:rPr>
          <w:rFonts w:ascii="Times New Roman" w:eastAsia="Times New Roman" w:hAnsi="Times New Roman" w:cs="Times New Roman"/>
          <w:b/>
          <w:bCs/>
          <w:sz w:val="27"/>
          <w:szCs w:val="27"/>
        </w:rPr>
        <w:t>Loop Over Intermediate Code</w:t>
      </w:r>
      <w:bookmarkEnd w:id="25"/>
    </w:p>
    <w:p w14:paraId="70AB4E8D" w14:textId="77777777" w:rsidR="00592A49" w:rsidRPr="00592A49" w:rsidRDefault="00592A49" w:rsidP="00592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92A49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76F16092" w14:textId="77777777" w:rsidR="00592A49" w:rsidRPr="00592A49" w:rsidRDefault="00592A49" w:rsidP="00592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92A4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2512A9DE" w14:textId="77777777" w:rsidR="00592A49" w:rsidRPr="00592A49" w:rsidRDefault="00592A49" w:rsidP="00592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92A49">
        <w:rPr>
          <w:rFonts w:ascii="Courier New" w:eastAsia="Times New Roman" w:hAnsi="Courier New" w:cs="Courier New"/>
          <w:sz w:val="20"/>
          <w:szCs w:val="20"/>
        </w:rPr>
        <w:t xml:space="preserve">    for </w:t>
      </w:r>
      <w:proofErr w:type="spellStart"/>
      <w:r w:rsidRPr="00592A49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592A49">
        <w:rPr>
          <w:rFonts w:ascii="Courier New" w:eastAsia="Times New Roman" w:hAnsi="Courier New" w:cs="Courier New"/>
          <w:sz w:val="20"/>
          <w:szCs w:val="20"/>
        </w:rPr>
        <w:t>, line in enumerate(</w:t>
      </w:r>
      <w:proofErr w:type="spellStart"/>
      <w:r w:rsidRPr="00592A49">
        <w:rPr>
          <w:rFonts w:ascii="Courier New" w:eastAsia="Times New Roman" w:hAnsi="Courier New" w:cs="Courier New"/>
          <w:sz w:val="20"/>
          <w:szCs w:val="20"/>
        </w:rPr>
        <w:t>intermediate_code</w:t>
      </w:r>
      <w:proofErr w:type="spellEnd"/>
      <w:r w:rsidRPr="00592A49">
        <w:rPr>
          <w:rFonts w:ascii="Courier New" w:eastAsia="Times New Roman" w:hAnsi="Courier New" w:cs="Courier New"/>
          <w:sz w:val="20"/>
          <w:szCs w:val="20"/>
        </w:rPr>
        <w:t>):</w:t>
      </w:r>
    </w:p>
    <w:p w14:paraId="580B619E" w14:textId="77777777" w:rsidR="00592A49" w:rsidRPr="00592A49" w:rsidRDefault="00592A49" w:rsidP="00592A49">
      <w:pPr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592A49">
        <w:rPr>
          <w:rFonts w:ascii="Times New Roman" w:eastAsia="Times New Roman" w:hAnsi="Times New Roman" w:cs="Times New Roman"/>
          <w:b/>
          <w:bCs/>
        </w:rPr>
        <w:t>Purpose</w:t>
      </w:r>
      <w:r w:rsidRPr="00592A49">
        <w:rPr>
          <w:rFonts w:ascii="Times New Roman" w:eastAsia="Times New Roman" w:hAnsi="Times New Roman" w:cs="Times New Roman"/>
        </w:rPr>
        <w:t xml:space="preserve">: Iterates through each instruction in </w:t>
      </w:r>
      <w:proofErr w:type="spellStart"/>
      <w:r w:rsidRPr="00592A49">
        <w:rPr>
          <w:rFonts w:ascii="Courier New" w:eastAsia="Times New Roman" w:hAnsi="Courier New" w:cs="Courier New"/>
          <w:sz w:val="20"/>
          <w:szCs w:val="20"/>
        </w:rPr>
        <w:t>intermediate_code</w:t>
      </w:r>
      <w:proofErr w:type="spellEnd"/>
      <w:r w:rsidRPr="00592A49">
        <w:rPr>
          <w:rFonts w:ascii="Times New Roman" w:eastAsia="Times New Roman" w:hAnsi="Times New Roman" w:cs="Times New Roman"/>
        </w:rPr>
        <w:t>.</w:t>
      </w:r>
    </w:p>
    <w:p w14:paraId="47ACDE8A" w14:textId="77777777" w:rsidR="00592A49" w:rsidRPr="00592A49" w:rsidRDefault="00592A49" w:rsidP="00592A49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r w:rsidRPr="00592A49">
        <w:rPr>
          <w:rFonts w:ascii="Times New Roman" w:eastAsia="Times New Roman" w:hAnsi="Times New Roman" w:cs="Times New Roman"/>
        </w:rPr>
        <w:t>: The index of the current line in the list.</w:t>
      </w:r>
    </w:p>
    <w:p w14:paraId="7CF932D1" w14:textId="4B7AE407" w:rsidR="00592A49" w:rsidRPr="007552F6" w:rsidRDefault="00592A49" w:rsidP="007552F6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92A49">
        <w:rPr>
          <w:rFonts w:ascii="Courier New" w:eastAsia="Times New Roman" w:hAnsi="Courier New" w:cs="Courier New"/>
          <w:b/>
          <w:bCs/>
          <w:sz w:val="20"/>
          <w:szCs w:val="20"/>
        </w:rPr>
        <w:t>line</w:t>
      </w:r>
      <w:r w:rsidRPr="00592A49">
        <w:rPr>
          <w:rFonts w:ascii="Times New Roman" w:eastAsia="Times New Roman" w:hAnsi="Times New Roman" w:cs="Times New Roman"/>
        </w:rPr>
        <w:t>: The current intermediate code instruction being processed</w:t>
      </w:r>
    </w:p>
    <w:p w14:paraId="718C442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795E26"/>
          <w:sz w:val="21"/>
          <w:szCs w:val="21"/>
        </w:rPr>
        <w:t>code_optimizer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1080"/>
          <w:sz w:val="21"/>
          <w:szCs w:val="21"/>
        </w:rPr>
        <w:t>intermediate_code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2D1EE030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optimized_code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[]</w:t>
      </w:r>
    </w:p>
    <w:p w14:paraId="148B537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temp_map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{} </w:t>
      </w:r>
    </w:p>
    <w:p w14:paraId="400D3D97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new_temp_counter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 </w:t>
      </w:r>
    </w:p>
    <w:p w14:paraId="5700A96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F6F2B8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line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795E26"/>
          <w:sz w:val="21"/>
          <w:szCs w:val="21"/>
        </w:rPr>
        <w:t>enumerate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intermediate_code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76E4ED5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inttofloat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line:</w:t>
      </w:r>
    </w:p>
    <w:p w14:paraId="47714D7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expression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line.split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 = 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0B6810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number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expression.replace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inttofloat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("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).replace(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")"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).strip()</w:t>
      </w:r>
    </w:p>
    <w:p w14:paraId="548215A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temp_map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] = number  </w:t>
      </w:r>
    </w:p>
    <w:p w14:paraId="1D86B05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5328DF2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old_temp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optimized_value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map.items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():</w:t>
      </w:r>
    </w:p>
    <w:p w14:paraId="6206200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line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line.replace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old_temp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optimized_value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006A6B9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A36D150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"Temp"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line:</w:t>
      </w:r>
    </w:p>
    <w:p w14:paraId="6408B630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operation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line.split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 = 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D423E4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== </w:t>
      </w:r>
      <w:proofErr w:type="spellStart"/>
      <w:r w:rsidRPr="00907FDD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intermediate_code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- 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  </w:t>
      </w:r>
    </w:p>
    <w:p w14:paraId="315B364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line =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"id1 =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operation.strip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33D320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2DB43AC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new_temp_var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"Temp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new_temp_counter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63F21F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temp_map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temp_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var.strip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()] =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new_temp_var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 </w:t>
      </w:r>
    </w:p>
    <w:p w14:paraId="6F077D89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line =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new_temp_var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=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operation.strip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 </w:t>
      </w:r>
    </w:p>
    <w:p w14:paraId="0D67EB95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new_temp_counter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+= 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 </w:t>
      </w:r>
    </w:p>
    <w:p w14:paraId="66C55B8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C54AD1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optimized_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(line)</w:t>
      </w:r>
    </w:p>
    <w:p w14:paraId="178253C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DD3F69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optimized_code</w:t>
      </w:r>
      <w:proofErr w:type="spellEnd"/>
    </w:p>
    <w:p w14:paraId="391845A0" w14:textId="77777777" w:rsidR="00CD1C3F" w:rsidRPr="00CD1C3F" w:rsidRDefault="00CD1C3F" w:rsidP="00CD1C3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2EB59E4" w14:textId="4FA834A5" w:rsidR="00555CCB" w:rsidRDefault="00555CCB" w:rsidP="00555CCB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Pr="00555CCB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: generate code generator</w:t>
      </w:r>
    </w:p>
    <w:p w14:paraId="04BA4ED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795E26"/>
          <w:sz w:val="21"/>
          <w:szCs w:val="21"/>
        </w:rPr>
        <w:t>generate_code_generator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1080"/>
          <w:sz w:val="21"/>
          <w:szCs w:val="21"/>
        </w:rPr>
        <w:t>optimized_code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7A6EC5D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907FDD">
        <w:rPr>
          <w:rFonts w:ascii="Courier New" w:eastAsia="Times New Roman" w:hAnsi="Courier New" w:cs="Courier New"/>
          <w:color w:val="008000"/>
          <w:sz w:val="21"/>
          <w:szCs w:val="21"/>
        </w:rPr>
        <w:t># To hold the assembly-like code</w:t>
      </w:r>
    </w:p>
    <w:p w14:paraId="06A89F6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[]</w:t>
      </w:r>
    </w:p>
    <w:p w14:paraId="0DF709C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</w:p>
    <w:p w14:paraId="593E0FD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reg1 =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"r1"</w:t>
      </w:r>
    </w:p>
    <w:p w14:paraId="3CF1DBE8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reg2 =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"r2"</w:t>
      </w:r>
    </w:p>
    <w:p w14:paraId="258E2D59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A6E6F8B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optimized_code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59BA1AE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line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line.strip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3A645D0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not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line:</w:t>
      </w:r>
    </w:p>
    <w:p w14:paraId="2CD1241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continue</w:t>
      </w:r>
    </w:p>
    <w:p w14:paraId="6E63476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1B7E0B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"="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line:</w:t>
      </w:r>
    </w:p>
    <w:p w14:paraId="363578B8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line.split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"="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C64FE6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lhs.strip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09800A1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rhs.strip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1010AE77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B01B9F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907FDD">
        <w:rPr>
          <w:rFonts w:ascii="Courier New" w:eastAsia="Times New Roman" w:hAnsi="Courier New" w:cs="Courier New"/>
          <w:color w:val="008000"/>
          <w:sz w:val="21"/>
          <w:szCs w:val="21"/>
        </w:rPr>
        <w:t># Check for arithmetic operations</w:t>
      </w:r>
    </w:p>
    <w:p w14:paraId="3C48DF9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907FDD">
        <w:rPr>
          <w:rFonts w:ascii="Courier New" w:eastAsia="Times New Roman" w:hAnsi="Courier New" w:cs="Courier New"/>
          <w:color w:val="795E26"/>
          <w:sz w:val="21"/>
          <w:szCs w:val="21"/>
        </w:rPr>
        <w:t>any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op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[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"+"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"-"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"*"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"/"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]):</w:t>
      </w:r>
    </w:p>
    <w:p w14:paraId="52B5DAF3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tokens =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re.split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(r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'(\+|\-|\*|/)'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59D803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4D3D1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008000"/>
          <w:sz w:val="21"/>
          <w:szCs w:val="21"/>
        </w:rPr>
        <w:t># Handle the first operand</w:t>
      </w:r>
    </w:p>
    <w:p w14:paraId="7C2E47A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first_operand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tokens[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].strip</w:t>
      </w:r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16804590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not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first_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operand.isdigit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():</w:t>
      </w:r>
    </w:p>
    <w:p w14:paraId="51F9621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     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"ldf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{reg2}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first_operand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7347F0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F9AFE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008000"/>
          <w:sz w:val="21"/>
          <w:szCs w:val="21"/>
        </w:rPr>
        <w:t># Process the remaining tokens</w:t>
      </w:r>
    </w:p>
    <w:p w14:paraId="7CDEA0A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reg1</w:t>
      </w:r>
    </w:p>
    <w:p w14:paraId="03C7635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907FDD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07FDD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(tokens), 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2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133BE87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                    operator = tokens[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C52C6FE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operand = 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tokens[</w:t>
      </w:r>
      <w:proofErr w:type="spellStart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907FDD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].strip()</w:t>
      </w:r>
    </w:p>
    <w:p w14:paraId="0EA8F85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34BAAA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</w:t>
      </w:r>
    </w:p>
    <w:p w14:paraId="08DF6181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CAC3D3F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r w:rsidRPr="00907FDD">
        <w:rPr>
          <w:rFonts w:ascii="Courier New" w:eastAsia="Times New Roman" w:hAnsi="Courier New" w:cs="Courier New"/>
          <w:color w:val="008000"/>
          <w:sz w:val="21"/>
          <w:szCs w:val="21"/>
        </w:rPr>
        <w:t># Perform the operation</w:t>
      </w:r>
    </w:p>
    <w:p w14:paraId="76B6913C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operator ==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"+"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54EEA95A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"addf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2E3B397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operator ==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"-"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546D962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"subf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B261809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operator ==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"*"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4F74B7C8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"mulf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BBB5B6E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operator == 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"/"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6DAF7AC0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"divf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005184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E803CDE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008000"/>
          <w:sz w:val="21"/>
          <w:szCs w:val="21"/>
        </w:rPr>
        <w:t># Store the final result in the left-hand side variable</w:t>
      </w:r>
    </w:p>
    <w:p w14:paraId="78AC06E2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lhs.startswith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"id"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7A910BED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"stf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current_register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9837ECE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4A47A7B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24FB8BC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907FDD">
        <w:rPr>
          <w:rFonts w:ascii="Courier New" w:eastAsia="Times New Roman" w:hAnsi="Courier New" w:cs="Courier New"/>
          <w:color w:val="008000"/>
          <w:sz w:val="21"/>
          <w:szCs w:val="21"/>
        </w:rPr>
        <w:t># Handle simple assignments</w:t>
      </w:r>
    </w:p>
    <w:p w14:paraId="612D91D4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"ldf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{reg1}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rhs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C4051A0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</w:t>
      </w:r>
      <w:proofErr w:type="gram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code.append</w:t>
      </w:r>
      <w:proofErr w:type="spellEnd"/>
      <w:proofErr w:type="gram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07FDD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"stf</w:t>
      </w:r>
      <w:proofErr w:type="spellEnd"/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lhs</w:t>
      </w:r>
      <w:proofErr w:type="spellEnd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, 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{reg1}</w:t>
      </w:r>
      <w:r w:rsidRPr="00907F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A883846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6E3A468" w14:textId="77777777" w:rsidR="00907FDD" w:rsidRPr="00907FDD" w:rsidRDefault="00907FDD" w:rsidP="00907FD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</w:t>
      </w:r>
      <w:r w:rsidRPr="00907FDD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07FDD">
        <w:rPr>
          <w:rFonts w:ascii="Courier New" w:eastAsia="Times New Roman" w:hAnsi="Courier New" w:cs="Courier New"/>
          <w:color w:val="000000"/>
          <w:sz w:val="21"/>
          <w:szCs w:val="21"/>
        </w:rPr>
        <w:t>assembly_code</w:t>
      </w:r>
      <w:proofErr w:type="spellEnd"/>
    </w:p>
    <w:p w14:paraId="65A3504A" w14:textId="01E9E31C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54C1D6B" w14:textId="77777777" w:rsidR="00555CCB" w:rsidRPr="00555CCB" w:rsidRDefault="00555CCB" w:rsidP="00555CCB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114FBAD" w14:textId="77777777" w:rsidR="00555CCB" w:rsidRDefault="00555CCB" w:rsidP="00555CCB">
      <w:pPr>
        <w:rPr>
          <w:sz w:val="28"/>
          <w:szCs w:val="28"/>
        </w:rPr>
      </w:pPr>
    </w:p>
    <w:p w14:paraId="4C29724E" w14:textId="7AAED9EA" w:rsidR="00555CCB" w:rsidRDefault="00555CCB" w:rsidP="00555CCB">
      <w:pPr>
        <w:rPr>
          <w:sz w:val="28"/>
          <w:szCs w:val="28"/>
          <w:u w:val="single"/>
        </w:rPr>
      </w:pPr>
      <w:r w:rsidRPr="007552F6">
        <w:rPr>
          <w:sz w:val="28"/>
          <w:szCs w:val="28"/>
          <w:u w:val="single"/>
        </w:rPr>
        <w:t>9</w:t>
      </w:r>
      <w:r w:rsidRPr="007552F6">
        <w:rPr>
          <w:sz w:val="28"/>
          <w:szCs w:val="28"/>
          <w:u w:val="single"/>
          <w:vertAlign w:val="superscript"/>
        </w:rPr>
        <w:t>th</w:t>
      </w:r>
      <w:r w:rsidRPr="007552F6">
        <w:rPr>
          <w:sz w:val="28"/>
          <w:szCs w:val="28"/>
          <w:u w:val="single"/>
        </w:rPr>
        <w:t xml:space="preserve">: create Gui and main function </w:t>
      </w:r>
    </w:p>
    <w:p w14:paraId="183AB0F7" w14:textId="5752B501" w:rsidR="007552F6" w:rsidRPr="007552F6" w:rsidRDefault="007552F6" w:rsidP="007552F6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t>Widgets Setup</w:t>
      </w:r>
    </w:p>
    <w:p w14:paraId="234220DF" w14:textId="77777777" w:rsidR="007552F6" w:rsidRPr="007552F6" w:rsidRDefault="007552F6" w:rsidP="007552F6">
      <w:pPr>
        <w:pStyle w:val="ListParagraph"/>
        <w:numPr>
          <w:ilvl w:val="0"/>
          <w:numId w:val="28"/>
        </w:numPr>
      </w:pPr>
      <w:r w:rsidRPr="007552F6">
        <w:t>A text input box for the user to enter their equation.</w:t>
      </w:r>
    </w:p>
    <w:p w14:paraId="3AF3CE13" w14:textId="77777777" w:rsidR="007552F6" w:rsidRPr="007552F6" w:rsidRDefault="007552F6" w:rsidP="007552F6">
      <w:pPr>
        <w:pStyle w:val="ListParagraph"/>
        <w:numPr>
          <w:ilvl w:val="0"/>
          <w:numId w:val="28"/>
        </w:numPr>
      </w:pPr>
      <w:r w:rsidRPr="007552F6">
        <w:t>description: A label for the box, displayed as “Input:”.</w:t>
      </w:r>
    </w:p>
    <w:p w14:paraId="3635782F" w14:textId="77777777" w:rsidR="007552F6" w:rsidRPr="007552F6" w:rsidRDefault="007552F6" w:rsidP="007552F6">
      <w:pPr>
        <w:pStyle w:val="ListParagraph"/>
        <w:numPr>
          <w:ilvl w:val="0"/>
          <w:numId w:val="28"/>
        </w:numPr>
      </w:pPr>
      <w:r w:rsidRPr="007552F6">
        <w:t>placeholder: Placeholder text prompting the user to enter an equation.</w:t>
      </w:r>
    </w:p>
    <w:p w14:paraId="7E4505EB" w14:textId="3C506F47" w:rsidR="007552F6" w:rsidRDefault="007552F6" w:rsidP="007552F6">
      <w:pPr>
        <w:pStyle w:val="ListParagraph"/>
        <w:numPr>
          <w:ilvl w:val="0"/>
          <w:numId w:val="28"/>
        </w:numPr>
      </w:pPr>
      <w:r w:rsidRPr="007552F6">
        <w:t>layout: Adjusts the width of the input box to 70% of the available space.</w:t>
      </w:r>
    </w:p>
    <w:p w14:paraId="6010C7C9" w14:textId="3B8280DE" w:rsidR="007552F6" w:rsidRDefault="007552F6" w:rsidP="007552F6">
      <w:pPr>
        <w:pStyle w:val="ListParagraph"/>
        <w:numPr>
          <w:ilvl w:val="0"/>
          <w:numId w:val="28"/>
        </w:numPr>
      </w:pPr>
      <w:r w:rsidRPr="007552F6">
        <w:t>Radio Buttons for Form Choice</w:t>
      </w:r>
    </w:p>
    <w:p w14:paraId="65D94690" w14:textId="59290150" w:rsidR="007552F6" w:rsidRDefault="007552F6" w:rsidP="007552F6">
      <w:pPr>
        <w:pStyle w:val="ListParagraph"/>
        <w:numPr>
          <w:ilvl w:val="0"/>
          <w:numId w:val="28"/>
        </w:numPr>
      </w:pPr>
      <w:r w:rsidRPr="007552F6">
        <w:t>Output Sections</w:t>
      </w:r>
    </w:p>
    <w:p w14:paraId="1E13FCE5" w14:textId="73DC7291" w:rsidR="007552F6" w:rsidRDefault="007552F6" w:rsidP="007552F6">
      <w:pPr>
        <w:pStyle w:val="ListParagraph"/>
        <w:numPr>
          <w:ilvl w:val="0"/>
          <w:numId w:val="28"/>
        </w:numPr>
      </w:pPr>
      <w:r w:rsidRPr="007552F6">
        <w:t>Accordion to Group Output</w:t>
      </w:r>
      <w:r>
        <w:t>:</w:t>
      </w:r>
      <w:r w:rsidRPr="007552F6">
        <w:t xml:space="preserve"> </w:t>
      </w:r>
      <w:r w:rsidRPr="007552F6">
        <w:t>Groups the output sections into an accordion widget, where each section can be expanded or collapsed.</w:t>
      </w:r>
    </w:p>
    <w:p w14:paraId="01221DA6" w14:textId="77777777" w:rsidR="007552F6" w:rsidRPr="007552F6" w:rsidRDefault="007552F6" w:rsidP="007552F6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552F6">
        <w:rPr>
          <w:rFonts w:ascii="Times New Roman" w:eastAsia="Times New Roman" w:hAnsi="Times New Roman" w:cs="Times New Roman"/>
          <w:b/>
          <w:bCs/>
        </w:rPr>
        <w:t>Purpose</w:t>
      </w:r>
      <w:r w:rsidRPr="007552F6">
        <w:rPr>
          <w:rFonts w:ascii="Times New Roman" w:eastAsia="Times New Roman" w:hAnsi="Times New Roman" w:cs="Times New Roman"/>
        </w:rPr>
        <w:t>: Displays an error message in the lexical analysis section if no input is provided.</w:t>
      </w:r>
    </w:p>
    <w:p w14:paraId="51979C38" w14:textId="77777777" w:rsidR="007552F6" w:rsidRPr="007552F6" w:rsidRDefault="007552F6" w:rsidP="007552F6">
      <w:pPr>
        <w:pStyle w:val="ListParagraph"/>
        <w:numPr>
          <w:ilvl w:val="0"/>
          <w:numId w:val="28"/>
        </w:numPr>
      </w:pPr>
    </w:p>
    <w:p w14:paraId="16A24788" w14:textId="1401C9B2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5BF13F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742EAC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main_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gui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1D34EB6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237502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input_box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widgets.Text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14:paraId="6F0A55B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description=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"Input:"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A87F34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placeholder=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"Enter your equation"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4C8CA68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layout=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widgets.Layout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(width=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"70%"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ADCC09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)</w:t>
      </w:r>
    </w:p>
    <w:p w14:paraId="11D521E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input_choice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widgets.RadioButtons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14:paraId="38821B2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options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"Math Form"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"Source Form"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14:paraId="725822D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description=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"Form:"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A3CBDF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style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={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button_color</w:t>
      </w:r>
      <w:proofErr w:type="spell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lightgray</w:t>
      </w:r>
      <w:proofErr w:type="spell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},</w:t>
      </w:r>
    </w:p>
    <w:p w14:paraId="475060F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layout=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widgets.Layout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(width=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"50%"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1A461A1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)</w:t>
      </w:r>
    </w:p>
    <w:p w14:paraId="4A425A6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submit_button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widgets.Button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(description=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"Submit"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E92A6BC" w14:textId="77777777" w:rsidR="00F231FA" w:rsidRPr="00F231FA" w:rsidRDefault="00F231FA" w:rsidP="00F231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13768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widgets.Output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04B6F92E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syntax_tree_output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widgets.Output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7A820EE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semantic_tree_output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widgets.Output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A82D92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intermediate_code_output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widgets.Output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8D0DB1F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optimized_code_output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widgets.Output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F73121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machine_code_output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widgets.Output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C892643" w14:textId="77777777" w:rsidR="00F231FA" w:rsidRPr="00F231FA" w:rsidRDefault="00F231FA" w:rsidP="00F231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48DBD7D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accordion =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widgets.Accordion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(children=[</w:t>
      </w:r>
    </w:p>
    <w:p w14:paraId="7CAB6CDA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577BDE8E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syntax_tree_output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4615D51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semantic_tree_output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4E9B9ABB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intermediate_code_output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428BE28F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optimized_code_output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0B7F4DA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machine_code_output</w:t>
      </w:r>
      <w:proofErr w:type="spellEnd"/>
    </w:p>
    <w:p w14:paraId="2DD216D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])</w:t>
      </w:r>
    </w:p>
    <w:p w14:paraId="6FC331E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accordion.set_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"Lexical Analysis"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E5DAE01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accordion.set_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"Syntax Tree"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AE91C6D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accordion.set_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116644"/>
          <w:sz w:val="21"/>
          <w:szCs w:val="21"/>
        </w:rPr>
        <w:t>2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"Semantic Tree"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BF4670D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accordion.set_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116644"/>
          <w:sz w:val="21"/>
          <w:szCs w:val="21"/>
        </w:rPr>
        <w:t>3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"Intermediate Code"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A223551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accordion.set_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116644"/>
          <w:sz w:val="21"/>
          <w:szCs w:val="21"/>
        </w:rPr>
        <w:t>4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"Optimized Code"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D6424D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accordion.set_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"Machine Code"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5E71438" w14:textId="77777777" w:rsidR="00F231FA" w:rsidRPr="00F231FA" w:rsidRDefault="00F231FA" w:rsidP="00F231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CFF6B6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on_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submit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_):</w:t>
      </w:r>
    </w:p>
    <w:p w14:paraId="3DC83E1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user_input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input_box.value</w:t>
      </w:r>
      <w:proofErr w:type="spellEnd"/>
    </w:p>
    <w:p w14:paraId="4601B804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form_choice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input_choice.value</w:t>
      </w:r>
      <w:proofErr w:type="spellEnd"/>
    </w:p>
    <w:p w14:paraId="4AFD40E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0AEBFE4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not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user_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input.strip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():</w:t>
      </w:r>
    </w:p>
    <w:p w14:paraId="7B048AF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853C007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"Error: Input cannot be empty."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FFAC374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</w:p>
    <w:p w14:paraId="12291D2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50E744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try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0C5041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13A4E1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form_choice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==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"Math Form"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64D234C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modified_expression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lexical_result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preprocess_equation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user_input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4066B9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form_choice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==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"Source Form"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4B1C7A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'pi'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user_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input.lower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():</w:t>
      </w:r>
    </w:p>
    <w:p w14:paraId="0344789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4D2A0BA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"Lexical Error: 'pi' is not allowed in Source Form."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F6CED0B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</w:p>
    <w:p w14:paraId="20CE97F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modified_expression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lexical_result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preprocess_equation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user_input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0A79CF8" w14:textId="77777777" w:rsidR="00F231FA" w:rsidRPr="00F231FA" w:rsidRDefault="00F231FA" w:rsidP="00F231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93D943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output.clear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A6BA559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4EB316FB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"lexical analyzer:"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modified_expression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785783F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"Identifiers Mapping:"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lexical_result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662D34A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850A5E1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postfix_expression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infix_to_postfix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modified_expression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F8AD7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7226F8B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syntax_tree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build_syntax_tree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postfix_expression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F1DD06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syntax_tree_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output.clear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5D1065D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syntax_tree_output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EEDFCCA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"Postfix Expression:"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' '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.join(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postfix_expression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B07DDE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"\</w:t>
      </w:r>
      <w:proofErr w:type="spellStart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nSyntax</w:t>
      </w:r>
      <w:proofErr w:type="spell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Tree:"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7D7A40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syntax_tree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6BC8F9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ADD4EA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semantic_tree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build_semantic_tree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postfix_expression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7200CE1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semantic_tree_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output.clear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39AD8E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semantic_tree_output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267FBC2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"\</w:t>
      </w:r>
      <w:proofErr w:type="spellStart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nSemantic</w:t>
      </w:r>
      <w:proofErr w:type="spell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Tree"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D61304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semantic_tree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485078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E7E9EAE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</w:t>
      </w:r>
      <w:r w:rsidRPr="00F231FA">
        <w:rPr>
          <w:rFonts w:ascii="Courier New" w:eastAsia="Times New Roman" w:hAnsi="Courier New" w:cs="Courier New"/>
          <w:color w:val="008000"/>
          <w:sz w:val="21"/>
          <w:szCs w:val="21"/>
        </w:rPr>
        <w:t># Call the function to generate intermediate code</w:t>
      </w:r>
    </w:p>
    <w:p w14:paraId="3A9A74D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intermediate_code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generate_intermediate_code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semantic_tree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2815111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60FE7C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8000"/>
          <w:sz w:val="21"/>
          <w:szCs w:val="21"/>
        </w:rPr>
        <w:t># Clear the output to avoid any cached results</w:t>
      </w:r>
    </w:p>
    <w:p w14:paraId="6B3B4E4D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intermediate_code_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output.clear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(wait=</w:t>
      </w: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D37C2BA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F3642FF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8000"/>
          <w:sz w:val="21"/>
          <w:szCs w:val="21"/>
        </w:rPr>
        <w:t># Print the intermediate code</w:t>
      </w:r>
    </w:p>
    <w:p w14:paraId="1FB4F9EB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intermediate_code_output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CE4789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     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"\</w:t>
      </w:r>
      <w:proofErr w:type="spellStart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nIntermediate</w:t>
      </w:r>
      <w:proofErr w:type="spell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Code:"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3F26ED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     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 </w:t>
      </w: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intermediate_code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6692832B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</w:t>
      </w:r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(line)</w:t>
      </w:r>
    </w:p>
    <w:p w14:paraId="1DBF05C1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44C7DA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optimized_code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code_optimizer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intermediate_code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57C4C0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optimized_code_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output.clear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C7D676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optimized_code_output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01F4E9D6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"\</w:t>
      </w:r>
      <w:proofErr w:type="spellStart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nOptimized</w:t>
      </w:r>
      <w:proofErr w:type="spell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Code:"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BBB5D2F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 </w:t>
      </w: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optimized_code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4DF28E85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(line)</w:t>
      </w:r>
    </w:p>
    <w:p w14:paraId="6D5268DE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D8E03B7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machine_code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generate_code_generator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optimized_code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C3128B9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machine_code_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output.clear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4F3FF4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machine_code_output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3F93FD0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"\n Code generator"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B5E2FD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 </w:t>
      </w:r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machine_code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575EE79B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    </w:t>
      </w:r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(line)</w:t>
      </w:r>
    </w:p>
    <w:p w14:paraId="6EE81998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2AD8D3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except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Exception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e:</w:t>
      </w:r>
    </w:p>
    <w:p w14:paraId="5BCCF33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output.clear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09A5ECA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F231FA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lexical_output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D3349DF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    </w:t>
      </w:r>
      <w:proofErr w:type="gramStart"/>
      <w:r w:rsidRPr="00F231F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231FA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"Error</w:t>
      </w:r>
      <w:proofErr w:type="spellEnd"/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: 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F231FA">
        <w:rPr>
          <w:rFonts w:ascii="Courier New" w:eastAsia="Times New Roman" w:hAnsi="Courier New" w:cs="Courier New"/>
          <w:color w:val="257693"/>
          <w:sz w:val="21"/>
          <w:szCs w:val="21"/>
        </w:rPr>
        <w:t>str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(e)}</w:t>
      </w:r>
      <w:r w:rsidRPr="00F231FA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3A5A55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4C5A0DA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submit_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button.on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_click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on_submit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CB88A48" w14:textId="77777777" w:rsidR="00F231FA" w:rsidRPr="00F231FA" w:rsidRDefault="00F231FA" w:rsidP="00F231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9DEA1C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display(</w:t>
      </w:r>
      <w:proofErr w:type="spellStart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widgets.VBox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</w:p>
    <w:p w14:paraId="1B2B1B0D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widgets.HBox</w:t>
      </w:r>
      <w:proofErr w:type="spellEnd"/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input_box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input_choice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]),</w:t>
      </w:r>
    </w:p>
    <w:p w14:paraId="5FB9844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submit_button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6B13BD34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    accordion</w:t>
      </w:r>
    </w:p>
    <w:p w14:paraId="6F4E5CF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    ]))</w:t>
      </w:r>
    </w:p>
    <w:p w14:paraId="2C505681" w14:textId="77777777" w:rsidR="00F231FA" w:rsidRPr="00F231FA" w:rsidRDefault="00F231FA" w:rsidP="00F231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1135B52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main_</w:t>
      </w:r>
      <w:proofErr w:type="gramStart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gui</w:t>
      </w:r>
      <w:proofErr w:type="spell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231F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EA32510" w14:textId="77777777" w:rsidR="00F231FA" w:rsidRPr="00F231FA" w:rsidRDefault="00F231FA" w:rsidP="00F231F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9935E3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FB4FFEA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submit_</w:t>
      </w:r>
      <w:proofErr w:type="gram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button.on</w:t>
      </w:r>
      <w:proofErr w:type="gram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_click</w:t>
      </w:r>
      <w:proofErr w:type="spell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on_submit</w:t>
      </w:r>
      <w:proofErr w:type="spell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DCA5B32" w14:textId="77777777" w:rsidR="00555CCB" w:rsidRPr="00555CCB" w:rsidRDefault="00555CCB" w:rsidP="00555CCB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71966EE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gram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display(</w:t>
      </w:r>
      <w:proofErr w:type="spellStart"/>
      <w:proofErr w:type="gram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widgets.VBox</w:t>
      </w:r>
      <w:proofErr w:type="spell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</w:p>
    <w:p w14:paraId="348E832A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widgets.HBox</w:t>
      </w:r>
      <w:proofErr w:type="spellEnd"/>
      <w:proofErr w:type="gram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input_box</w:t>
      </w:r>
      <w:proofErr w:type="spell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input_choice</w:t>
      </w:r>
      <w:proofErr w:type="spell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]),</w:t>
      </w:r>
    </w:p>
    <w:p w14:paraId="5A4ABFC4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submit_button</w:t>
      </w:r>
      <w:proofErr w:type="spell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00ABB66C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        accordion</w:t>
      </w:r>
    </w:p>
    <w:p w14:paraId="5681F625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    ]))</w:t>
      </w:r>
    </w:p>
    <w:p w14:paraId="52CCCA06" w14:textId="77777777" w:rsidR="00555CCB" w:rsidRPr="00555CCB" w:rsidRDefault="00555CCB" w:rsidP="00555CCB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56F32A8" w14:textId="77777777" w:rsidR="00555CCB" w:rsidRPr="00555CCB" w:rsidRDefault="00555CCB" w:rsidP="00555CC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main_</w:t>
      </w:r>
      <w:proofErr w:type="gramStart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gui</w:t>
      </w:r>
      <w:proofErr w:type="spell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55CC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4ACDA2B" w14:textId="77777777" w:rsidR="00AC7F39" w:rsidRDefault="00AC7F39" w:rsidP="00965A49">
      <w:pPr>
        <w:rPr>
          <w:sz w:val="28"/>
          <w:szCs w:val="28"/>
        </w:rPr>
      </w:pPr>
    </w:p>
    <w:p w14:paraId="73C21CD9" w14:textId="0DB41366" w:rsidR="00965A49" w:rsidRDefault="00965A49" w:rsidP="00965A49">
      <w:pPr>
        <w:pStyle w:val="Heading1"/>
        <w:rPr>
          <w:u w:val="single"/>
        </w:rPr>
      </w:pPr>
      <w:bookmarkStart w:id="26" w:name="_Toc185124276"/>
      <w:r>
        <w:rPr>
          <w:u w:val="single"/>
        </w:rPr>
        <w:t>6</w:t>
      </w:r>
      <w:r w:rsidRPr="00A7702E">
        <w:rPr>
          <w:u w:val="single"/>
          <w:vertAlign w:val="superscript"/>
        </w:rPr>
        <w:t>th</w:t>
      </w:r>
      <w:r>
        <w:rPr>
          <w:u w:val="single"/>
        </w:rPr>
        <w:t xml:space="preserve">: </w:t>
      </w:r>
      <w:r>
        <w:rPr>
          <w:u w:val="single"/>
        </w:rPr>
        <w:t>run of code</w:t>
      </w:r>
      <w:bookmarkEnd w:id="26"/>
      <w:r>
        <w:rPr>
          <w:u w:val="single"/>
        </w:rPr>
        <w:t xml:space="preserve"> </w:t>
      </w:r>
    </w:p>
    <w:p w14:paraId="5A56C748" w14:textId="77777777" w:rsidR="00AC7F39" w:rsidRDefault="00AC7F39" w:rsidP="00CA68EF">
      <w:pPr>
        <w:jc w:val="center"/>
        <w:rPr>
          <w:sz w:val="28"/>
          <w:szCs w:val="28"/>
        </w:rPr>
      </w:pPr>
    </w:p>
    <w:p w14:paraId="7107D044" w14:textId="0AEDBD08" w:rsidR="00AC7F39" w:rsidRDefault="00965A49" w:rsidP="00CA68E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C6E6D9" wp14:editId="25D653B5">
            <wp:extent cx="6858000" cy="2712720"/>
            <wp:effectExtent l="0" t="0" r="0" b="0"/>
            <wp:docPr id="155698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A6D8" w14:textId="77777777" w:rsidR="00AC7F39" w:rsidRDefault="00AC7F39" w:rsidP="00CA68EF">
      <w:pPr>
        <w:jc w:val="center"/>
        <w:rPr>
          <w:sz w:val="28"/>
          <w:szCs w:val="28"/>
        </w:rPr>
      </w:pPr>
    </w:p>
    <w:p w14:paraId="58A4EFA9" w14:textId="77777777" w:rsidR="00AC7F39" w:rsidRDefault="00AC7F39" w:rsidP="00CA68EF">
      <w:pPr>
        <w:jc w:val="center"/>
        <w:rPr>
          <w:sz w:val="28"/>
          <w:szCs w:val="28"/>
        </w:rPr>
      </w:pPr>
    </w:p>
    <w:p w14:paraId="54E7A930" w14:textId="77777777" w:rsidR="00AC7F39" w:rsidRDefault="00AC7F39" w:rsidP="00CA68EF">
      <w:pPr>
        <w:jc w:val="center"/>
        <w:rPr>
          <w:sz w:val="28"/>
          <w:szCs w:val="28"/>
        </w:rPr>
      </w:pPr>
    </w:p>
    <w:p w14:paraId="34C3D8CB" w14:textId="77777777" w:rsidR="00AC7F39" w:rsidRDefault="00AC7F39" w:rsidP="00CA68EF">
      <w:pPr>
        <w:jc w:val="center"/>
        <w:rPr>
          <w:sz w:val="28"/>
          <w:szCs w:val="28"/>
        </w:rPr>
      </w:pPr>
    </w:p>
    <w:p w14:paraId="5CD691E8" w14:textId="77777777" w:rsidR="00965A49" w:rsidRDefault="00965A49" w:rsidP="00A71311">
      <w:pPr>
        <w:rPr>
          <w:sz w:val="28"/>
          <w:szCs w:val="28"/>
        </w:rPr>
      </w:pPr>
    </w:p>
    <w:p w14:paraId="0B451FB1" w14:textId="77777777" w:rsidR="00965A49" w:rsidRDefault="00965A49" w:rsidP="00CA68EF">
      <w:pPr>
        <w:jc w:val="center"/>
        <w:rPr>
          <w:sz w:val="28"/>
          <w:szCs w:val="28"/>
        </w:rPr>
      </w:pPr>
    </w:p>
    <w:p w14:paraId="6089A791" w14:textId="77777777" w:rsidR="00AC7F39" w:rsidRDefault="00AC7F39" w:rsidP="00965A49">
      <w:pPr>
        <w:rPr>
          <w:sz w:val="28"/>
          <w:szCs w:val="28"/>
        </w:rPr>
      </w:pPr>
    </w:p>
    <w:p w14:paraId="036E3F3F" w14:textId="77777777" w:rsidR="00AC7F39" w:rsidRDefault="00AC7F39" w:rsidP="00837D2F">
      <w:pPr>
        <w:rPr>
          <w:sz w:val="28"/>
          <w:szCs w:val="28"/>
        </w:rPr>
      </w:pPr>
    </w:p>
    <w:p w14:paraId="5E690A9F" w14:textId="089EDF9F" w:rsidR="00A7702E" w:rsidRDefault="00965A49" w:rsidP="00A7702E">
      <w:pPr>
        <w:pStyle w:val="Heading1"/>
        <w:rPr>
          <w:u w:val="single"/>
        </w:rPr>
      </w:pPr>
      <w:bookmarkStart w:id="27" w:name="_Toc185124277"/>
      <w:r>
        <w:rPr>
          <w:u w:val="single"/>
        </w:rPr>
        <w:t>7</w:t>
      </w:r>
      <w:r w:rsidR="00A7702E" w:rsidRPr="00A7702E">
        <w:rPr>
          <w:u w:val="single"/>
          <w:vertAlign w:val="superscript"/>
        </w:rPr>
        <w:t>th</w:t>
      </w:r>
      <w:r w:rsidR="00A7702E">
        <w:rPr>
          <w:u w:val="single"/>
        </w:rPr>
        <w:t>: conclusion</w:t>
      </w:r>
      <w:bookmarkEnd w:id="27"/>
    </w:p>
    <w:p w14:paraId="54F1B10A" w14:textId="77777777" w:rsidR="00AC7F39" w:rsidRDefault="00AC7F39" w:rsidP="00CA68EF">
      <w:pPr>
        <w:jc w:val="center"/>
        <w:rPr>
          <w:sz w:val="28"/>
          <w:szCs w:val="28"/>
        </w:rPr>
      </w:pPr>
    </w:p>
    <w:p w14:paraId="42387367" w14:textId="77777777" w:rsidR="00AC7F39" w:rsidRDefault="00AC7F39" w:rsidP="00CA68EF">
      <w:pPr>
        <w:jc w:val="center"/>
        <w:rPr>
          <w:sz w:val="28"/>
          <w:szCs w:val="28"/>
        </w:rPr>
      </w:pPr>
    </w:p>
    <w:p w14:paraId="7A681A1D" w14:textId="77777777" w:rsidR="00D83E12" w:rsidRPr="00D83E12" w:rsidRDefault="00D83E12" w:rsidP="00D83E12">
      <w:pPr>
        <w:jc w:val="center"/>
        <w:rPr>
          <w:sz w:val="28"/>
          <w:szCs w:val="28"/>
        </w:rPr>
      </w:pPr>
      <w:r w:rsidRPr="00D83E12">
        <w:rPr>
          <w:b/>
          <w:bCs/>
          <w:sz w:val="28"/>
          <w:szCs w:val="28"/>
        </w:rPr>
        <w:t xml:space="preserve">At the end we know how compilers work by breaking down each phase, </w:t>
      </w:r>
    </w:p>
    <w:p w14:paraId="06BEC50C" w14:textId="77777777" w:rsidR="00D83E12" w:rsidRPr="00D83E12" w:rsidRDefault="00D83E12" w:rsidP="00D83E12">
      <w:pPr>
        <w:jc w:val="center"/>
        <w:rPr>
          <w:sz w:val="28"/>
          <w:szCs w:val="28"/>
        </w:rPr>
      </w:pPr>
      <w:r w:rsidRPr="00D83E12">
        <w:rPr>
          <w:b/>
          <w:bCs/>
          <w:sz w:val="28"/>
          <w:szCs w:val="28"/>
        </w:rPr>
        <w:t xml:space="preserve">analyzing code to generating machine instructions. </w:t>
      </w:r>
    </w:p>
    <w:p w14:paraId="5F9A103C" w14:textId="77777777" w:rsidR="00D83E12" w:rsidRPr="00D83E12" w:rsidRDefault="00D83E12" w:rsidP="00D83E12">
      <w:pPr>
        <w:jc w:val="center"/>
        <w:rPr>
          <w:sz w:val="28"/>
          <w:szCs w:val="28"/>
        </w:rPr>
      </w:pPr>
      <w:r w:rsidRPr="00D83E12">
        <w:rPr>
          <w:b/>
          <w:bCs/>
          <w:sz w:val="28"/>
          <w:szCs w:val="28"/>
        </w:rPr>
        <w:t xml:space="preserve">In the future, we could expand the compiler to support more </w:t>
      </w:r>
    </w:p>
    <w:p w14:paraId="346DB473" w14:textId="77777777" w:rsidR="00D83E12" w:rsidRPr="00D83E12" w:rsidRDefault="00D83E12" w:rsidP="00D83E12">
      <w:pPr>
        <w:jc w:val="center"/>
        <w:rPr>
          <w:sz w:val="28"/>
          <w:szCs w:val="28"/>
        </w:rPr>
      </w:pPr>
      <w:r w:rsidRPr="00D83E12">
        <w:rPr>
          <w:b/>
          <w:bCs/>
          <w:sz w:val="28"/>
          <w:szCs w:val="28"/>
        </w:rPr>
        <w:t>complex programming constructs and optimize performance further</w:t>
      </w:r>
    </w:p>
    <w:p w14:paraId="20697A45" w14:textId="77777777" w:rsidR="00AC7F39" w:rsidRDefault="00AC7F39" w:rsidP="00CA68EF">
      <w:pPr>
        <w:jc w:val="center"/>
        <w:rPr>
          <w:sz w:val="28"/>
          <w:szCs w:val="28"/>
        </w:rPr>
      </w:pPr>
    </w:p>
    <w:p w14:paraId="0501BB31" w14:textId="77777777" w:rsidR="00D83E12" w:rsidRDefault="00D83E12" w:rsidP="00CA68EF">
      <w:pPr>
        <w:jc w:val="center"/>
        <w:rPr>
          <w:sz w:val="28"/>
          <w:szCs w:val="28"/>
        </w:rPr>
      </w:pPr>
    </w:p>
    <w:p w14:paraId="25FC0100" w14:textId="015BD5F0" w:rsidR="00D83E12" w:rsidRDefault="00626A97" w:rsidP="00D83E12">
      <w:pPr>
        <w:jc w:val="center"/>
        <w:rPr>
          <w:b/>
          <w:bCs/>
          <w:sz w:val="28"/>
          <w:szCs w:val="28"/>
        </w:rPr>
      </w:pPr>
      <w:r w:rsidRPr="00D83E12">
        <w:rPr>
          <w:b/>
          <w:bCs/>
          <w:sz w:val="28"/>
          <w:szCs w:val="28"/>
        </w:rPr>
        <w:t>“The</w:t>
      </w:r>
      <w:r w:rsidR="00D83E12" w:rsidRPr="00D83E12">
        <w:rPr>
          <w:b/>
          <w:bCs/>
          <w:sz w:val="28"/>
          <w:szCs w:val="28"/>
        </w:rPr>
        <w:t xml:space="preserve"> most dangerous phrase in the language is, 'We've always done it this way.'" By learning compiler design, we challenge and innovate the way code is translated and executed. “</w:t>
      </w:r>
    </w:p>
    <w:p w14:paraId="58A3105D" w14:textId="5B6A0D56" w:rsidR="00D83E12" w:rsidRDefault="00626A97" w:rsidP="00D83E12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By:</w:t>
      </w:r>
      <w:r w:rsidR="00D83E12" w:rsidRPr="00D83E12">
        <w:rPr>
          <w:b/>
          <w:bCs/>
          <w:color w:val="000000"/>
        </w:rPr>
        <w:t xml:space="preserve"> </w:t>
      </w:r>
      <w:r w:rsidR="00D83E12" w:rsidRPr="00D83E12">
        <w:rPr>
          <w:b/>
          <w:bCs/>
          <w:sz w:val="28"/>
          <w:szCs w:val="28"/>
        </w:rPr>
        <w:t>Grace Hopper</w:t>
      </w:r>
    </w:p>
    <w:p w14:paraId="38F2AEBC" w14:textId="77777777" w:rsidR="00AC7F39" w:rsidRDefault="00AC7F39" w:rsidP="00CA68EF">
      <w:pPr>
        <w:jc w:val="center"/>
        <w:rPr>
          <w:sz w:val="28"/>
          <w:szCs w:val="28"/>
        </w:rPr>
      </w:pPr>
    </w:p>
    <w:p w14:paraId="404E79E0" w14:textId="77777777" w:rsidR="00AC7F39" w:rsidRDefault="00AC7F39" w:rsidP="00CA68EF">
      <w:pPr>
        <w:jc w:val="center"/>
        <w:rPr>
          <w:sz w:val="28"/>
          <w:szCs w:val="28"/>
        </w:rPr>
      </w:pPr>
    </w:p>
    <w:p w14:paraId="0DAC61E9" w14:textId="77777777" w:rsidR="00AC7F39" w:rsidRDefault="00AC7F39" w:rsidP="006F736A">
      <w:pPr>
        <w:rPr>
          <w:sz w:val="28"/>
          <w:szCs w:val="28"/>
        </w:rPr>
      </w:pPr>
    </w:p>
    <w:p w14:paraId="1EF3A061" w14:textId="77777777" w:rsidR="00AC7F39" w:rsidRDefault="00AC7F39" w:rsidP="006A1D95">
      <w:pPr>
        <w:rPr>
          <w:sz w:val="28"/>
          <w:szCs w:val="28"/>
        </w:rPr>
      </w:pPr>
    </w:p>
    <w:p w14:paraId="65CB1196" w14:textId="5574446F" w:rsidR="009D0875" w:rsidRDefault="00965A49" w:rsidP="006A1D95">
      <w:pPr>
        <w:pStyle w:val="Heading1"/>
        <w:rPr>
          <w:u w:val="single"/>
        </w:rPr>
      </w:pPr>
      <w:bookmarkStart w:id="28" w:name="_Toc185124278"/>
      <w:r>
        <w:rPr>
          <w:u w:val="single"/>
        </w:rPr>
        <w:t>8</w:t>
      </w:r>
      <w:r w:rsidR="00A7702E" w:rsidRPr="00A7702E">
        <w:rPr>
          <w:u w:val="single"/>
          <w:vertAlign w:val="superscript"/>
        </w:rPr>
        <w:t>th</w:t>
      </w:r>
      <w:r w:rsidR="00A7702E">
        <w:rPr>
          <w:u w:val="single"/>
        </w:rPr>
        <w:t>: References</w:t>
      </w:r>
      <w:bookmarkEnd w:id="28"/>
      <w:r w:rsidR="00A7702E">
        <w:rPr>
          <w:u w:val="single"/>
        </w:rPr>
        <w:t xml:space="preserve"> </w:t>
      </w:r>
    </w:p>
    <w:p w14:paraId="0E0AFAFB" w14:textId="77777777" w:rsidR="00E94FBE" w:rsidRPr="00E94FBE" w:rsidRDefault="00E94FBE" w:rsidP="00E94FBE">
      <w:pPr>
        <w:rPr>
          <w:rtl/>
        </w:rPr>
      </w:pPr>
    </w:p>
    <w:p w14:paraId="3DDFDA7B" w14:textId="77777777" w:rsidR="009D0875" w:rsidRPr="00CA68EF" w:rsidRDefault="009D0875" w:rsidP="00CA68EF">
      <w:pPr>
        <w:jc w:val="center"/>
        <w:rPr>
          <w:sz w:val="28"/>
          <w:szCs w:val="28"/>
        </w:rPr>
      </w:pPr>
    </w:p>
    <w:p w14:paraId="5D530DCB" w14:textId="1768AAFD" w:rsidR="00AC7F39" w:rsidRPr="00E94FBE" w:rsidRDefault="00AC7F39" w:rsidP="00E94FBE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15" w:history="1">
        <w:r w:rsidRPr="00237AAB">
          <w:rPr>
            <w:rStyle w:val="Hyperlink"/>
          </w:rPr>
          <w:t>https://www.javatpoint.com/compiler-phases</w:t>
        </w:r>
      </w:hyperlink>
    </w:p>
    <w:p w14:paraId="0E5E4635" w14:textId="77777777" w:rsidR="00E94FBE" w:rsidRDefault="00E94FBE" w:rsidP="00E94FBE">
      <w:pPr>
        <w:pStyle w:val="ListParagraph"/>
      </w:pPr>
    </w:p>
    <w:p w14:paraId="14F845CE" w14:textId="51B81580" w:rsidR="00AC7F39" w:rsidRDefault="00AC7F39" w:rsidP="00E94FBE">
      <w:pPr>
        <w:pStyle w:val="ListParagraph"/>
        <w:numPr>
          <w:ilvl w:val="0"/>
          <w:numId w:val="14"/>
        </w:numPr>
      </w:pPr>
      <w:hyperlink r:id="rId16" w:anchor=":~:text=A%20compiler%20is%20a%20special,bytecode%20or%20another%20programming%20language" w:history="1">
        <w:r w:rsidRPr="00237AAB">
          <w:rPr>
            <w:rStyle w:val="Hyperlink"/>
          </w:rPr>
          <w:t>https://www.techtarget.com/whatis/definition/compiler#:~:text=A%20compiler%20is%20a%20special,bytecode%20or%20another%20programming%20language</w:t>
        </w:r>
      </w:hyperlink>
    </w:p>
    <w:p w14:paraId="6B9048C1" w14:textId="77777777" w:rsidR="00E94FBE" w:rsidRDefault="00E94FBE" w:rsidP="00E94FBE">
      <w:pPr>
        <w:pStyle w:val="ListParagraph"/>
      </w:pPr>
    </w:p>
    <w:p w14:paraId="75E19EA6" w14:textId="77777777" w:rsidR="00E94FBE" w:rsidRDefault="00E94FBE" w:rsidP="00E94FBE">
      <w:pPr>
        <w:pStyle w:val="ListParagraph"/>
        <w:rPr>
          <w:rtl/>
        </w:rPr>
      </w:pPr>
    </w:p>
    <w:p w14:paraId="71452AD5" w14:textId="75E805D9" w:rsidR="009D0875" w:rsidRDefault="009D0875" w:rsidP="00E94FBE">
      <w:pPr>
        <w:pStyle w:val="ListParagraph"/>
        <w:numPr>
          <w:ilvl w:val="0"/>
          <w:numId w:val="14"/>
        </w:numPr>
      </w:pPr>
      <w:hyperlink r:id="rId17" w:history="1">
        <w:r w:rsidRPr="00237AAB">
          <w:rPr>
            <w:rStyle w:val="Hyperlink"/>
          </w:rPr>
          <w:t>https://medium.com/@grp-21/types-of-compilers-ac2e9f5ab4cd</w:t>
        </w:r>
      </w:hyperlink>
      <w:r>
        <w:rPr>
          <w:rFonts w:hint="cs"/>
          <w:rtl/>
        </w:rPr>
        <w:t xml:space="preserve"> </w:t>
      </w:r>
    </w:p>
    <w:p w14:paraId="7ABE7AC1" w14:textId="77777777" w:rsidR="00AC7F39" w:rsidRDefault="00AC7F39"/>
    <w:sectPr w:rsidR="00AC7F39" w:rsidSect="003932CD">
      <w:type w:val="continuous"/>
      <w:pgSz w:w="12240" w:h="15840" w:code="1"/>
      <w:pgMar w:top="720" w:right="720" w:bottom="0" w:left="720" w:header="0" w:footer="0" w:gutter="0"/>
      <w:pgBorders w:offsetFrom="page">
        <w:top w:val="double" w:sz="2" w:space="24" w:color="auto"/>
        <w:left w:val="double" w:sz="2" w:space="24" w:color="auto"/>
        <w:bottom w:val="double" w:sz="2" w:space="24" w:color="auto"/>
        <w:right w:val="double" w:sz="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C6DA6" w14:textId="77777777" w:rsidR="00E23CE0" w:rsidRDefault="00E23CE0" w:rsidP="00E74B29">
      <w:r>
        <w:separator/>
      </w:r>
    </w:p>
  </w:endnote>
  <w:endnote w:type="continuationSeparator" w:id="0">
    <w:p w14:paraId="5239EBCD" w14:textId="77777777" w:rsidR="00E23CE0" w:rsidRDefault="00E23CE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614310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057314" w14:textId="5485F13A" w:rsidR="0003768F" w:rsidRDefault="000376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130C97" w14:textId="77777777" w:rsidR="005110A2" w:rsidRDefault="005110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EBA2A" w14:textId="77777777" w:rsidR="00E23CE0" w:rsidRDefault="00E23CE0" w:rsidP="00E74B29">
      <w:r>
        <w:separator/>
      </w:r>
    </w:p>
  </w:footnote>
  <w:footnote w:type="continuationSeparator" w:id="0">
    <w:p w14:paraId="209E4F01" w14:textId="77777777" w:rsidR="00E23CE0" w:rsidRDefault="00E23CE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B273F"/>
    <w:multiLevelType w:val="hybridMultilevel"/>
    <w:tmpl w:val="CFC8D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442DD"/>
    <w:multiLevelType w:val="hybridMultilevel"/>
    <w:tmpl w:val="B6125C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E07CD"/>
    <w:multiLevelType w:val="hybridMultilevel"/>
    <w:tmpl w:val="FA203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35674"/>
    <w:multiLevelType w:val="hybridMultilevel"/>
    <w:tmpl w:val="B330C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4642C"/>
    <w:multiLevelType w:val="hybridMultilevel"/>
    <w:tmpl w:val="6F38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313BD"/>
    <w:multiLevelType w:val="hybridMultilevel"/>
    <w:tmpl w:val="BEA41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85C48"/>
    <w:multiLevelType w:val="hybridMultilevel"/>
    <w:tmpl w:val="047A2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F5BA8"/>
    <w:multiLevelType w:val="hybridMultilevel"/>
    <w:tmpl w:val="1B7CE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C09D1"/>
    <w:multiLevelType w:val="hybridMultilevel"/>
    <w:tmpl w:val="78E44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822CE"/>
    <w:multiLevelType w:val="multilevel"/>
    <w:tmpl w:val="FC1AF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7F017B"/>
    <w:multiLevelType w:val="multilevel"/>
    <w:tmpl w:val="FC1AF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F15D20"/>
    <w:multiLevelType w:val="multilevel"/>
    <w:tmpl w:val="DC9A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AC2EFE"/>
    <w:multiLevelType w:val="multilevel"/>
    <w:tmpl w:val="FC1AF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09415A"/>
    <w:multiLevelType w:val="multilevel"/>
    <w:tmpl w:val="B07E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5B6C6A"/>
    <w:multiLevelType w:val="hybridMultilevel"/>
    <w:tmpl w:val="3CE8E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4688E"/>
    <w:multiLevelType w:val="hybridMultilevel"/>
    <w:tmpl w:val="A854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E327B"/>
    <w:multiLevelType w:val="hybridMultilevel"/>
    <w:tmpl w:val="913C4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592013"/>
    <w:multiLevelType w:val="hybridMultilevel"/>
    <w:tmpl w:val="45ECE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B727B"/>
    <w:multiLevelType w:val="multilevel"/>
    <w:tmpl w:val="72F23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636827"/>
    <w:multiLevelType w:val="hybridMultilevel"/>
    <w:tmpl w:val="B73C2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A96E5F"/>
    <w:multiLevelType w:val="multilevel"/>
    <w:tmpl w:val="DF7E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254C18"/>
    <w:multiLevelType w:val="hybridMultilevel"/>
    <w:tmpl w:val="F9561B32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23" w15:restartNumberingAfterBreak="0">
    <w:nsid w:val="6C460B01"/>
    <w:multiLevelType w:val="hybridMultilevel"/>
    <w:tmpl w:val="AC3AD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5F24D2"/>
    <w:multiLevelType w:val="hybridMultilevel"/>
    <w:tmpl w:val="87D8E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C38C5"/>
    <w:multiLevelType w:val="multilevel"/>
    <w:tmpl w:val="1AC0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B95ED9"/>
    <w:multiLevelType w:val="multilevel"/>
    <w:tmpl w:val="E694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C95AAC"/>
    <w:multiLevelType w:val="hybridMultilevel"/>
    <w:tmpl w:val="AEE04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A54B04"/>
    <w:multiLevelType w:val="hybridMultilevel"/>
    <w:tmpl w:val="DFB6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5468">
    <w:abstractNumId w:val="5"/>
  </w:num>
  <w:num w:numId="2" w16cid:durableId="479689187">
    <w:abstractNumId w:val="20"/>
  </w:num>
  <w:num w:numId="3" w16cid:durableId="728843350">
    <w:abstractNumId w:val="28"/>
  </w:num>
  <w:num w:numId="4" w16cid:durableId="1875538251">
    <w:abstractNumId w:val="1"/>
  </w:num>
  <w:num w:numId="5" w16cid:durableId="834491273">
    <w:abstractNumId w:val="27"/>
  </w:num>
  <w:num w:numId="6" w16cid:durableId="1449009204">
    <w:abstractNumId w:val="8"/>
  </w:num>
  <w:num w:numId="7" w16cid:durableId="804154429">
    <w:abstractNumId w:val="16"/>
  </w:num>
  <w:num w:numId="8" w16cid:durableId="583105380">
    <w:abstractNumId w:val="3"/>
  </w:num>
  <w:num w:numId="9" w16cid:durableId="505170605">
    <w:abstractNumId w:val="4"/>
  </w:num>
  <w:num w:numId="10" w16cid:durableId="335035096">
    <w:abstractNumId w:val="25"/>
  </w:num>
  <w:num w:numId="11" w16cid:durableId="346639680">
    <w:abstractNumId w:val="12"/>
  </w:num>
  <w:num w:numId="12" w16cid:durableId="825585855">
    <w:abstractNumId w:val="14"/>
  </w:num>
  <w:num w:numId="13" w16cid:durableId="2103647795">
    <w:abstractNumId w:val="19"/>
  </w:num>
  <w:num w:numId="14" w16cid:durableId="744112360">
    <w:abstractNumId w:val="17"/>
  </w:num>
  <w:num w:numId="15" w16cid:durableId="49235255">
    <w:abstractNumId w:val="7"/>
  </w:num>
  <w:num w:numId="16" w16cid:durableId="1011493663">
    <w:abstractNumId w:val="2"/>
  </w:num>
  <w:num w:numId="17" w16cid:durableId="1846823888">
    <w:abstractNumId w:val="15"/>
  </w:num>
  <w:num w:numId="18" w16cid:durableId="1534726569">
    <w:abstractNumId w:val="21"/>
  </w:num>
  <w:num w:numId="19" w16cid:durableId="595285755">
    <w:abstractNumId w:val="6"/>
  </w:num>
  <w:num w:numId="20" w16cid:durableId="541476153">
    <w:abstractNumId w:val="18"/>
  </w:num>
  <w:num w:numId="21" w16cid:durableId="183638220">
    <w:abstractNumId w:val="0"/>
  </w:num>
  <w:num w:numId="22" w16cid:durableId="1465200398">
    <w:abstractNumId w:val="22"/>
  </w:num>
  <w:num w:numId="23" w16cid:durableId="974141329">
    <w:abstractNumId w:val="23"/>
  </w:num>
  <w:num w:numId="24" w16cid:durableId="2113162816">
    <w:abstractNumId w:val="9"/>
  </w:num>
  <w:num w:numId="25" w16cid:durableId="836504008">
    <w:abstractNumId w:val="24"/>
  </w:num>
  <w:num w:numId="26" w16cid:durableId="858279358">
    <w:abstractNumId w:val="26"/>
  </w:num>
  <w:num w:numId="27" w16cid:durableId="24138814">
    <w:abstractNumId w:val="13"/>
  </w:num>
  <w:num w:numId="28" w16cid:durableId="30081384">
    <w:abstractNumId w:val="10"/>
  </w:num>
  <w:num w:numId="29" w16cid:durableId="17993734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0A2"/>
    <w:rsid w:val="0003768F"/>
    <w:rsid w:val="00072803"/>
    <w:rsid w:val="00086FA5"/>
    <w:rsid w:val="00097E9D"/>
    <w:rsid w:val="000E4641"/>
    <w:rsid w:val="00137C1F"/>
    <w:rsid w:val="00151F66"/>
    <w:rsid w:val="00177F8D"/>
    <w:rsid w:val="00183960"/>
    <w:rsid w:val="00185F4A"/>
    <w:rsid w:val="001A2A9E"/>
    <w:rsid w:val="001D379E"/>
    <w:rsid w:val="001E097E"/>
    <w:rsid w:val="001E70E2"/>
    <w:rsid w:val="001F4B42"/>
    <w:rsid w:val="00206857"/>
    <w:rsid w:val="00267E18"/>
    <w:rsid w:val="00294531"/>
    <w:rsid w:val="002D2200"/>
    <w:rsid w:val="00310403"/>
    <w:rsid w:val="00332105"/>
    <w:rsid w:val="00355735"/>
    <w:rsid w:val="003932CD"/>
    <w:rsid w:val="0040564B"/>
    <w:rsid w:val="0048120C"/>
    <w:rsid w:val="004909D9"/>
    <w:rsid w:val="004A266C"/>
    <w:rsid w:val="004C5781"/>
    <w:rsid w:val="0050523F"/>
    <w:rsid w:val="005052FF"/>
    <w:rsid w:val="005110A2"/>
    <w:rsid w:val="00521481"/>
    <w:rsid w:val="00555CCB"/>
    <w:rsid w:val="005737A8"/>
    <w:rsid w:val="00592A49"/>
    <w:rsid w:val="005E598B"/>
    <w:rsid w:val="00626A97"/>
    <w:rsid w:val="00665110"/>
    <w:rsid w:val="006709F1"/>
    <w:rsid w:val="006A1D95"/>
    <w:rsid w:val="006A1E1A"/>
    <w:rsid w:val="006C60E6"/>
    <w:rsid w:val="006F736A"/>
    <w:rsid w:val="00746F56"/>
    <w:rsid w:val="00754348"/>
    <w:rsid w:val="007552F6"/>
    <w:rsid w:val="00795FED"/>
    <w:rsid w:val="007B2DC5"/>
    <w:rsid w:val="007E7573"/>
    <w:rsid w:val="00837914"/>
    <w:rsid w:val="00837D2F"/>
    <w:rsid w:val="00874FE7"/>
    <w:rsid w:val="008D2021"/>
    <w:rsid w:val="00907FDD"/>
    <w:rsid w:val="00952F7D"/>
    <w:rsid w:val="00965A49"/>
    <w:rsid w:val="00973554"/>
    <w:rsid w:val="0098098E"/>
    <w:rsid w:val="009849D4"/>
    <w:rsid w:val="009A38BA"/>
    <w:rsid w:val="009B14E2"/>
    <w:rsid w:val="009D0875"/>
    <w:rsid w:val="00A273FD"/>
    <w:rsid w:val="00A61A31"/>
    <w:rsid w:val="00A71311"/>
    <w:rsid w:val="00A7702E"/>
    <w:rsid w:val="00AC7F39"/>
    <w:rsid w:val="00B43E11"/>
    <w:rsid w:val="00BC1E80"/>
    <w:rsid w:val="00BD3AB7"/>
    <w:rsid w:val="00BE53A3"/>
    <w:rsid w:val="00C73268"/>
    <w:rsid w:val="00C76BD5"/>
    <w:rsid w:val="00CA68EF"/>
    <w:rsid w:val="00CD0565"/>
    <w:rsid w:val="00CD1C3F"/>
    <w:rsid w:val="00D43125"/>
    <w:rsid w:val="00D505D4"/>
    <w:rsid w:val="00D66A3A"/>
    <w:rsid w:val="00D83E12"/>
    <w:rsid w:val="00DF198B"/>
    <w:rsid w:val="00E00201"/>
    <w:rsid w:val="00E1629E"/>
    <w:rsid w:val="00E23CE0"/>
    <w:rsid w:val="00E52BE1"/>
    <w:rsid w:val="00E74B29"/>
    <w:rsid w:val="00E82691"/>
    <w:rsid w:val="00E85958"/>
    <w:rsid w:val="00E94FBE"/>
    <w:rsid w:val="00EB7C2B"/>
    <w:rsid w:val="00F231FA"/>
    <w:rsid w:val="00F43D9E"/>
    <w:rsid w:val="00FB276A"/>
    <w:rsid w:val="00FB2F1A"/>
    <w:rsid w:val="00FE5365"/>
    <w:rsid w:val="00FF00A6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9D07A"/>
  <w15:chartTrackingRefBased/>
  <w15:docId w15:val="{C4BA1733-46DE-4B13-8413-9035C1A55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97E9D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Hyperlink">
    <w:name w:val="Hyperlink"/>
    <w:basedOn w:val="DefaultParagraphFont"/>
    <w:uiPriority w:val="99"/>
    <w:rsid w:val="005110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0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8EF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BD3A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D3AB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3768F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03768F"/>
    <w:pPr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3768F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3768F"/>
    <w:pPr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paragraph" w:styleId="NormalWeb">
    <w:name w:val="Normal (Web)"/>
    <w:basedOn w:val="Normal"/>
    <w:uiPriority w:val="99"/>
    <w:semiHidden/>
    <w:rsid w:val="005052FF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3557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1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1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3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0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6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6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8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2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82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1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3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2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9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2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57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02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4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7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64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2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medium.com/@grp-21/types-of-compilers-ac2e9f5ab4cd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techtarget.com/whatis/definition/compil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javatpoint.com/compiler-phases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dhat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CB4BEF-8647-4A3B-8EA5-5FA1A80F25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498</TotalTime>
  <Pages>17</Pages>
  <Words>3366</Words>
  <Characters>19192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Medhat</dc:creator>
  <cp:keywords/>
  <dc:description/>
  <cp:lastModifiedBy>basant medhat</cp:lastModifiedBy>
  <cp:revision>27</cp:revision>
  <dcterms:created xsi:type="dcterms:W3CDTF">2024-12-10T17:54:00Z</dcterms:created>
  <dcterms:modified xsi:type="dcterms:W3CDTF">2024-12-15T01:05:00Z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